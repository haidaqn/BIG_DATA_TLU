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2C0A" w:rsidRDefault="00081266" w:rsidP="00102C0A">
      <w:pPr>
        <w:spacing w:line="336" w:lineRule="auto"/>
        <w:jc w:val="center"/>
      </w:pPr>
      <w:r>
        <w:t>BỘ GIÁO DỤC VÀ ĐÀO TẠO</w:t>
      </w:r>
    </w:p>
    <w:p w:rsidR="00081266" w:rsidRPr="00102C0A" w:rsidRDefault="00081266" w:rsidP="00102C0A">
      <w:pPr>
        <w:spacing w:line="336" w:lineRule="auto"/>
        <w:jc w:val="center"/>
      </w:pPr>
      <w:r>
        <w:rPr>
          <w:b/>
          <w:bCs/>
          <w:noProof/>
          <w:lang w:val="en-NZ" w:eastAsia="en-NZ"/>
        </w:rPr>
        <mc:AlternateContent>
          <mc:Choice Requires="wps">
            <w:drawing>
              <wp:anchor distT="0" distB="0" distL="114300" distR="114300" simplePos="0" relativeHeight="251659264" behindDoc="0" locked="0" layoutInCell="1" allowOverlap="1" wp14:anchorId="22535AA5" wp14:editId="72C921E3">
                <wp:simplePos x="0" y="0"/>
                <wp:positionH relativeFrom="column">
                  <wp:posOffset>2526406</wp:posOffset>
                </wp:positionH>
                <wp:positionV relativeFrom="paragraph">
                  <wp:posOffset>217064</wp:posOffset>
                </wp:positionV>
                <wp:extent cx="997949" cy="0"/>
                <wp:effectExtent l="0" t="0" r="31115" b="19050"/>
                <wp:wrapNone/>
                <wp:docPr id="1029694696" name="Straight Connector 1"/>
                <wp:cNvGraphicFramePr/>
                <a:graphic xmlns:a="http://schemas.openxmlformats.org/drawingml/2006/main">
                  <a:graphicData uri="http://schemas.microsoft.com/office/word/2010/wordprocessingShape">
                    <wps:wsp>
                      <wps:cNvCnPr/>
                      <wps:spPr>
                        <a:xfrm flipV="1">
                          <a:off x="0" y="0"/>
                          <a:ext cx="997949"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A121D"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95pt,17.1pt" to="277.5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" strokecolor="black [3200]" strokeweight=".25pt">
                <v:stroke joinstyle="miter"/>
              </v:line>
            </w:pict>
          </mc:Fallback>
        </mc:AlternateContent>
      </w:r>
      <w:r w:rsidRPr="005A046E">
        <w:rPr>
          <w:b/>
          <w:bCs/>
        </w:rPr>
        <w:t>TRƯỜNG ĐẠI HỌC THĂNG LONG</w:t>
      </w:r>
    </w:p>
    <w:p w:rsidR="002F2A8A" w:rsidRDefault="002F2A8A" w:rsidP="002F2A8A"/>
    <w:p w:rsidR="002F2A8A" w:rsidRDefault="00102C0A" w:rsidP="00E16E3E">
      <w:pPr>
        <w:spacing w:before="0" w:after="400"/>
        <w:jc w:val="center"/>
      </w:pPr>
      <w:r>
        <w:rPr>
          <w:noProof/>
          <w:lang w:val="en-NZ" w:eastAsia="en-NZ"/>
        </w:rPr>
        <w:drawing>
          <wp:inline distT="0" distB="0" distL="0" distR="0" wp14:anchorId="1294D433" wp14:editId="729D7134">
            <wp:extent cx="890546" cy="1322789"/>
            <wp:effectExtent l="0" t="0" r="508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4245" cy="1476820"/>
                    </a:xfrm>
                    <a:prstGeom prst="rect">
                      <a:avLst/>
                    </a:prstGeom>
                  </pic:spPr>
                </pic:pic>
              </a:graphicData>
            </a:graphic>
          </wp:inline>
        </w:drawing>
      </w:r>
    </w:p>
    <w:p w:rsidR="00E16E3E" w:rsidRDefault="00495B3E" w:rsidP="00E16E3E">
      <w:pPr>
        <w:spacing w:before="360"/>
        <w:jc w:val="center"/>
        <w:rPr>
          <w:b/>
          <w:sz w:val="40"/>
          <w:szCs w:val="40"/>
        </w:rPr>
      </w:pPr>
      <w:r w:rsidRPr="00D70C86">
        <w:rPr>
          <w:b/>
          <w:sz w:val="40"/>
          <w:szCs w:val="40"/>
        </w:rPr>
        <w:t xml:space="preserve">BÁO CÁO BÀI TẬP LỚN </w:t>
      </w:r>
      <w:r w:rsidR="00E16E3E">
        <w:rPr>
          <w:b/>
          <w:sz w:val="40"/>
          <w:szCs w:val="40"/>
        </w:rPr>
        <w:t>MÔN</w:t>
      </w:r>
    </w:p>
    <w:p w:rsidR="00102C0A" w:rsidRDefault="00495B3E" w:rsidP="00E16E3E">
      <w:pPr>
        <w:spacing w:before="360"/>
        <w:jc w:val="center"/>
        <w:rPr>
          <w:b/>
          <w:sz w:val="40"/>
          <w:szCs w:val="40"/>
        </w:rPr>
      </w:pPr>
      <w:r w:rsidRPr="00D70C86">
        <w:rPr>
          <w:b/>
          <w:sz w:val="40"/>
          <w:szCs w:val="40"/>
        </w:rPr>
        <w:t>BIG DATA</w:t>
      </w:r>
    </w:p>
    <w:p w:rsidR="00120973" w:rsidRPr="00681056" w:rsidRDefault="00120973" w:rsidP="00681056">
      <w:pPr>
        <w:spacing w:before="0" w:after="0"/>
        <w:jc w:val="center"/>
        <w:rPr>
          <w:rFonts w:cs="Times New Roman"/>
          <w:b/>
          <w:bCs/>
          <w:szCs w:val="28"/>
        </w:rPr>
      </w:pPr>
      <w:r w:rsidRPr="00BC54E4">
        <w:rPr>
          <w:rFonts w:cs="Times New Roman"/>
          <w:b/>
          <w:bCs/>
          <w:szCs w:val="28"/>
        </w:rPr>
        <w:t>(Học kỳ I nhóm 2 năm học 2022 – 2023)</w:t>
      </w:r>
    </w:p>
    <w:p w:rsidR="00495B3E" w:rsidRPr="00495B3E" w:rsidRDefault="00495B3E" w:rsidP="00495B3E">
      <w:pPr>
        <w:spacing w:before="360"/>
        <w:jc w:val="center"/>
        <w:rPr>
          <w:b/>
          <w:sz w:val="40"/>
          <w:szCs w:val="40"/>
        </w:rPr>
      </w:pPr>
    </w:p>
    <w:tbl>
      <w:tblPr>
        <w:tblStyle w:val="TableGrid"/>
        <w:tblpPr w:leftFromText="180" w:rightFromText="180" w:vertAnchor="text" w:tblpX="-284" w:tblpY="-47"/>
        <w:tblW w:w="9634" w:type="dxa"/>
        <w:tblLook w:val="04A0" w:firstRow="1" w:lastRow="0" w:firstColumn="1" w:lastColumn="0" w:noHBand="0" w:noVBand="1"/>
      </w:tblPr>
      <w:tblGrid>
        <w:gridCol w:w="5954"/>
        <w:gridCol w:w="3680"/>
      </w:tblGrid>
      <w:tr w:rsidR="00102C0A" w:rsidRPr="00817A27" w:rsidTr="00C55DFD">
        <w:tc>
          <w:tcPr>
            <w:tcW w:w="5954" w:type="dxa"/>
            <w:tcBorders>
              <w:top w:val="nil"/>
              <w:left w:val="nil"/>
              <w:bottom w:val="nil"/>
              <w:right w:val="nil"/>
            </w:tcBorders>
          </w:tcPr>
          <w:p w:rsidR="00102C0A" w:rsidRDefault="00102C0A" w:rsidP="00C55DFD">
            <w:pPr>
              <w:tabs>
                <w:tab w:val="left" w:pos="3920"/>
              </w:tabs>
              <w:rPr>
                <w:rFonts w:cs="Times New Roman"/>
                <w:b/>
                <w:bCs/>
                <w:szCs w:val="26"/>
              </w:rPr>
            </w:pPr>
            <w:r w:rsidRPr="00615C4D">
              <w:rPr>
                <w:rFonts w:cs="Times New Roman"/>
                <w:b/>
                <w:bCs/>
                <w:szCs w:val="26"/>
              </w:rPr>
              <w:t>GIÁO VIÊN HƯỚNG DẪN</w:t>
            </w:r>
          </w:p>
          <w:p w:rsidR="00102C0A" w:rsidRPr="00E94E6E" w:rsidRDefault="00102C0A" w:rsidP="00C55DFD">
            <w:pPr>
              <w:tabs>
                <w:tab w:val="left" w:pos="3920"/>
              </w:tabs>
              <w:rPr>
                <w:rFonts w:cs="Times New Roman"/>
                <w:b/>
                <w:sz w:val="32"/>
                <w:szCs w:val="32"/>
              </w:rPr>
            </w:pPr>
            <w:r>
              <w:rPr>
                <w:rFonts w:cs="Times New Roman"/>
                <w:szCs w:val="26"/>
              </w:rPr>
              <w:t xml:space="preserve">     </w:t>
            </w:r>
            <w:r w:rsidRPr="00E94E6E">
              <w:rPr>
                <w:rFonts w:cs="Times New Roman"/>
                <w:b/>
                <w:sz w:val="32"/>
                <w:szCs w:val="32"/>
              </w:rPr>
              <w:t>Vũ Minh Hoàng</w:t>
            </w:r>
          </w:p>
        </w:tc>
        <w:tc>
          <w:tcPr>
            <w:tcW w:w="3680" w:type="dxa"/>
            <w:tcBorders>
              <w:top w:val="nil"/>
              <w:left w:val="nil"/>
              <w:bottom w:val="nil"/>
              <w:right w:val="nil"/>
            </w:tcBorders>
          </w:tcPr>
          <w:p w:rsidR="00102C0A" w:rsidRPr="00615C4D" w:rsidRDefault="00102C0A" w:rsidP="00C55DFD">
            <w:pPr>
              <w:tabs>
                <w:tab w:val="left" w:pos="3920"/>
              </w:tabs>
              <w:rPr>
                <w:rFonts w:cs="Times New Roman"/>
                <w:b/>
                <w:bCs/>
                <w:szCs w:val="26"/>
              </w:rPr>
            </w:pPr>
            <w:r w:rsidRPr="00615C4D">
              <w:rPr>
                <w:rFonts w:cs="Times New Roman"/>
                <w:b/>
                <w:bCs/>
                <w:szCs w:val="26"/>
              </w:rPr>
              <w:t>SINH VIÊN THỰC HIỆN</w:t>
            </w:r>
          </w:p>
          <w:p w:rsidR="00102C0A" w:rsidRDefault="00102C0A" w:rsidP="00C55DFD">
            <w:pPr>
              <w:tabs>
                <w:tab w:val="left" w:pos="3920"/>
              </w:tabs>
              <w:spacing w:after="0" w:line="240" w:lineRule="auto"/>
              <w:rPr>
                <w:rFonts w:cs="Times New Roman"/>
                <w:szCs w:val="26"/>
              </w:rPr>
            </w:pPr>
            <w:r>
              <w:rPr>
                <w:rFonts w:cs="Times New Roman"/>
                <w:szCs w:val="26"/>
              </w:rPr>
              <w:t xml:space="preserve"> A41461 Phương Hải Đăng</w:t>
            </w:r>
          </w:p>
          <w:p w:rsidR="00102C0A" w:rsidRDefault="00102C0A" w:rsidP="00C55DFD">
            <w:pPr>
              <w:tabs>
                <w:tab w:val="left" w:pos="3920"/>
              </w:tabs>
              <w:spacing w:after="0" w:line="240" w:lineRule="auto"/>
              <w:rPr>
                <w:rFonts w:cs="Times New Roman"/>
                <w:szCs w:val="26"/>
              </w:rPr>
            </w:pPr>
            <w:r>
              <w:rPr>
                <w:rFonts w:cs="Times New Roman"/>
                <w:szCs w:val="26"/>
              </w:rPr>
              <w:t xml:space="preserve"> A42048 Nguyễn Đức Thái</w:t>
            </w:r>
          </w:p>
          <w:p w:rsidR="00102C0A" w:rsidRDefault="00102C0A" w:rsidP="00C55DFD">
            <w:pPr>
              <w:tabs>
                <w:tab w:val="left" w:pos="3920"/>
              </w:tabs>
              <w:spacing w:after="0" w:line="240" w:lineRule="auto"/>
              <w:rPr>
                <w:rFonts w:cs="Times New Roman"/>
                <w:szCs w:val="26"/>
              </w:rPr>
            </w:pPr>
            <w:r>
              <w:rPr>
                <w:rFonts w:cs="Times New Roman"/>
                <w:szCs w:val="26"/>
              </w:rPr>
              <w:t xml:space="preserve"> A38146 Nguyễn Minh Hiếu</w:t>
            </w:r>
          </w:p>
          <w:p w:rsidR="00102C0A" w:rsidRDefault="00102C0A" w:rsidP="00C55DFD">
            <w:pPr>
              <w:tabs>
                <w:tab w:val="left" w:pos="3920"/>
              </w:tabs>
              <w:spacing w:after="0" w:line="240" w:lineRule="auto"/>
              <w:rPr>
                <w:rFonts w:cs="Times New Roman"/>
                <w:szCs w:val="26"/>
              </w:rPr>
            </w:pPr>
            <w:r>
              <w:rPr>
                <w:rFonts w:cs="Times New Roman"/>
                <w:szCs w:val="26"/>
              </w:rPr>
              <w:t xml:space="preserve"> A</w:t>
            </w:r>
            <w:r w:rsidRPr="005C500F">
              <w:rPr>
                <w:rFonts w:cs="Times New Roman"/>
                <w:szCs w:val="26"/>
              </w:rPr>
              <w:t>40985</w:t>
            </w:r>
            <w:r>
              <w:rPr>
                <w:rFonts w:cs="Times New Roman"/>
                <w:szCs w:val="26"/>
              </w:rPr>
              <w:t xml:space="preserve"> Bùi Tiến Dũng</w:t>
            </w:r>
          </w:p>
          <w:p w:rsidR="00102C0A" w:rsidRPr="00817A27" w:rsidRDefault="00102C0A" w:rsidP="00C55DFD">
            <w:pPr>
              <w:tabs>
                <w:tab w:val="left" w:pos="3920"/>
              </w:tabs>
              <w:spacing w:after="0" w:line="240" w:lineRule="auto"/>
              <w:rPr>
                <w:rFonts w:cs="Times New Roman"/>
                <w:szCs w:val="26"/>
              </w:rPr>
            </w:pPr>
          </w:p>
        </w:tc>
      </w:tr>
    </w:tbl>
    <w:p w:rsidR="00102C0A" w:rsidRDefault="00102C0A" w:rsidP="00102C0A">
      <w:pPr>
        <w:spacing w:before="0"/>
        <w:jc w:val="center"/>
      </w:pPr>
    </w:p>
    <w:p w:rsidR="002F2A8A" w:rsidRDefault="002F2A8A" w:rsidP="002F2A8A"/>
    <w:p w:rsidR="002F2A8A" w:rsidRDefault="002F2A8A" w:rsidP="002F2A8A"/>
    <w:p w:rsidR="000F4799" w:rsidRDefault="000F4799" w:rsidP="002F2A8A"/>
    <w:p w:rsidR="000F4799" w:rsidRDefault="000F4799" w:rsidP="002F2A8A"/>
    <w:p w:rsidR="000F4799" w:rsidRDefault="000F4799" w:rsidP="002F2A8A"/>
    <w:p w:rsidR="000F4799" w:rsidRDefault="00316A3D" w:rsidP="00316A3D">
      <w:pPr>
        <w:tabs>
          <w:tab w:val="left" w:pos="2865"/>
        </w:tabs>
      </w:pPr>
      <w:r>
        <w:tab/>
      </w:r>
    </w:p>
    <w:p w:rsidR="002F2A8A" w:rsidRDefault="002F2A8A" w:rsidP="002F2A8A"/>
    <w:p w:rsidR="00E750F4" w:rsidRPr="000F4799" w:rsidRDefault="004D2A7C" w:rsidP="000F4799">
      <w:pPr>
        <w:jc w:val="center"/>
        <w:rPr>
          <w:sz w:val="36"/>
          <w:szCs w:val="36"/>
        </w:rPr>
      </w:pPr>
      <w:r w:rsidRPr="00681056">
        <w:rPr>
          <w:sz w:val="36"/>
          <w:szCs w:val="36"/>
        </w:rPr>
        <w:t>Hà Nội - 2023</w:t>
      </w:r>
    </w:p>
    <w:p w:rsidR="002F2A8A" w:rsidRDefault="006A4122" w:rsidP="003270BD">
      <w:pPr>
        <w:jc w:val="center"/>
        <w:rPr>
          <w:b/>
          <w:sz w:val="36"/>
          <w:szCs w:val="36"/>
        </w:rPr>
      </w:pPr>
      <w:r w:rsidRPr="006A4122">
        <w:rPr>
          <w:b/>
          <w:sz w:val="36"/>
          <w:szCs w:val="36"/>
        </w:rPr>
        <w:lastRenderedPageBreak/>
        <w:t>Mục Lục</w:t>
      </w:r>
    </w:p>
    <w:sdt>
      <w:sdtPr>
        <w:rPr>
          <w:rFonts w:ascii="Times New Roman" w:eastAsiaTheme="minorHAnsi" w:hAnsi="Times New Roman" w:cstheme="minorBidi"/>
          <w:color w:val="auto"/>
          <w:sz w:val="26"/>
          <w:szCs w:val="22"/>
        </w:rPr>
        <w:id w:val="-139112770"/>
        <w:docPartObj>
          <w:docPartGallery w:val="Table of Contents"/>
          <w:docPartUnique/>
        </w:docPartObj>
      </w:sdtPr>
      <w:sdtEndPr>
        <w:rPr>
          <w:b/>
          <w:bCs/>
          <w:noProof/>
        </w:rPr>
      </w:sdtEndPr>
      <w:sdtContent>
        <w:p w:rsidR="00EA52F3" w:rsidRDefault="00EA52F3">
          <w:pPr>
            <w:pStyle w:val="TOCHeading"/>
          </w:pPr>
        </w:p>
        <w:p w:rsidR="00EA52F3" w:rsidRDefault="00EA52F3">
          <w:pPr>
            <w:pStyle w:val="TOC1"/>
            <w:rPr>
              <w:rFonts w:asciiTheme="minorHAnsi" w:eastAsiaTheme="minorEastAsia" w:hAnsiTheme="minorHAnsi"/>
              <w:b w:val="0"/>
              <w:sz w:val="22"/>
              <w:lang w:val="en-NZ" w:eastAsia="en-NZ"/>
            </w:rPr>
          </w:pPr>
          <w:r>
            <w:fldChar w:fldCharType="begin"/>
          </w:r>
          <w:r>
            <w:instrText xml:space="preserve"> TOC \o "1-3" \h \z \u </w:instrText>
          </w:r>
          <w:r>
            <w:fldChar w:fldCharType="separate"/>
          </w:r>
          <w:hyperlink w:anchor="_Toc148424941" w:history="1">
            <w:r w:rsidRPr="00375922">
              <w:rPr>
                <w:rStyle w:val="Hyperlink"/>
              </w:rPr>
              <w:t>CHƯƠNG 1.</w:t>
            </w:r>
            <w:r>
              <w:rPr>
                <w:rFonts w:asciiTheme="minorHAnsi" w:eastAsiaTheme="minorEastAsia" w:hAnsiTheme="minorHAnsi"/>
                <w:b w:val="0"/>
                <w:sz w:val="22"/>
                <w:lang w:val="en-NZ" w:eastAsia="en-NZ"/>
              </w:rPr>
              <w:tab/>
            </w:r>
            <w:r w:rsidRPr="00375922">
              <w:rPr>
                <w:rStyle w:val="Hyperlink"/>
              </w:rPr>
              <w:t>Mục Đích</w:t>
            </w:r>
            <w:r>
              <w:rPr>
                <w:webHidden/>
              </w:rPr>
              <w:tab/>
            </w:r>
            <w:r>
              <w:rPr>
                <w:webHidden/>
              </w:rPr>
              <w:fldChar w:fldCharType="begin"/>
            </w:r>
            <w:r>
              <w:rPr>
                <w:webHidden/>
              </w:rPr>
              <w:instrText xml:space="preserve"> PAGEREF _Toc148424941 \h </w:instrText>
            </w:r>
            <w:r>
              <w:rPr>
                <w:webHidden/>
              </w:rPr>
            </w:r>
            <w:r>
              <w:rPr>
                <w:webHidden/>
              </w:rPr>
              <w:fldChar w:fldCharType="separate"/>
            </w:r>
            <w:r>
              <w:rPr>
                <w:webHidden/>
              </w:rPr>
              <w:t>1</w:t>
            </w:r>
            <w:r>
              <w:rPr>
                <w:webHidden/>
              </w:rPr>
              <w:fldChar w:fldCharType="end"/>
            </w:r>
          </w:hyperlink>
        </w:p>
        <w:p w:rsidR="00EA52F3" w:rsidRDefault="00021654">
          <w:pPr>
            <w:pStyle w:val="TOC1"/>
            <w:rPr>
              <w:rFonts w:asciiTheme="minorHAnsi" w:eastAsiaTheme="minorEastAsia" w:hAnsiTheme="minorHAnsi"/>
              <w:b w:val="0"/>
              <w:sz w:val="22"/>
              <w:lang w:val="en-NZ" w:eastAsia="en-NZ"/>
            </w:rPr>
          </w:pPr>
          <w:hyperlink w:anchor="_Toc148424942" w:history="1">
            <w:r w:rsidR="00EA52F3" w:rsidRPr="00375922">
              <w:rPr>
                <w:rStyle w:val="Hyperlink"/>
              </w:rPr>
              <w:t>CHƯƠNG 2.</w:t>
            </w:r>
            <w:r w:rsidR="00EA52F3">
              <w:rPr>
                <w:rFonts w:asciiTheme="minorHAnsi" w:eastAsiaTheme="minorEastAsia" w:hAnsiTheme="minorHAnsi"/>
                <w:b w:val="0"/>
                <w:sz w:val="22"/>
                <w:lang w:val="en-NZ" w:eastAsia="en-NZ"/>
              </w:rPr>
              <w:tab/>
            </w:r>
            <w:r w:rsidR="00EA52F3" w:rsidRPr="00375922">
              <w:rPr>
                <w:rStyle w:val="Hyperlink"/>
              </w:rPr>
              <w:t>Các công cụ sử dụng</w:t>
            </w:r>
            <w:r w:rsidR="00EA52F3">
              <w:rPr>
                <w:webHidden/>
              </w:rPr>
              <w:tab/>
            </w:r>
            <w:r w:rsidR="00EA52F3">
              <w:rPr>
                <w:webHidden/>
              </w:rPr>
              <w:fldChar w:fldCharType="begin"/>
            </w:r>
            <w:r w:rsidR="00EA52F3">
              <w:rPr>
                <w:webHidden/>
              </w:rPr>
              <w:instrText xml:space="preserve"> PAGEREF _Toc148424942 \h </w:instrText>
            </w:r>
            <w:r w:rsidR="00EA52F3">
              <w:rPr>
                <w:webHidden/>
              </w:rPr>
            </w:r>
            <w:r w:rsidR="00EA52F3">
              <w:rPr>
                <w:webHidden/>
              </w:rPr>
              <w:fldChar w:fldCharType="separate"/>
            </w:r>
            <w:r w:rsidR="00EA52F3">
              <w:rPr>
                <w:webHidden/>
              </w:rPr>
              <w:t>2</w:t>
            </w:r>
            <w:r w:rsidR="00EA52F3">
              <w:rPr>
                <w:webHidden/>
              </w:rPr>
              <w:fldChar w:fldCharType="end"/>
            </w:r>
          </w:hyperlink>
        </w:p>
        <w:p w:rsidR="00EA52F3" w:rsidRDefault="00021654">
          <w:pPr>
            <w:pStyle w:val="TOC2"/>
            <w:tabs>
              <w:tab w:val="left" w:pos="1320"/>
              <w:tab w:val="right" w:leader="dot" w:pos="9345"/>
            </w:tabs>
            <w:rPr>
              <w:rFonts w:asciiTheme="minorHAnsi" w:eastAsiaTheme="minorEastAsia" w:hAnsiTheme="minorHAnsi"/>
              <w:b w:val="0"/>
              <w:noProof/>
              <w:sz w:val="22"/>
              <w:lang w:val="en-NZ" w:eastAsia="en-NZ"/>
            </w:rPr>
          </w:pPr>
          <w:hyperlink w:anchor="_Toc148424943" w:history="1">
            <w:r w:rsidR="00EA52F3" w:rsidRPr="00375922">
              <w:rPr>
                <w:rStyle w:val="Hyperlink"/>
                <w:noProof/>
              </w:rPr>
              <w:t>2.1</w:t>
            </w:r>
            <w:r w:rsidR="00EA52F3">
              <w:rPr>
                <w:rFonts w:asciiTheme="minorHAnsi" w:eastAsiaTheme="minorEastAsia" w:hAnsiTheme="minorHAnsi"/>
                <w:b w:val="0"/>
                <w:noProof/>
                <w:sz w:val="22"/>
                <w:lang w:val="en-NZ" w:eastAsia="en-NZ"/>
              </w:rPr>
              <w:tab/>
            </w:r>
            <w:r w:rsidR="00EA52F3" w:rsidRPr="00375922">
              <w:rPr>
                <w:rStyle w:val="Hyperlink"/>
                <w:noProof/>
              </w:rPr>
              <w:t>Ngôn ngữ lập trình python</w:t>
            </w:r>
            <w:r w:rsidR="00EA52F3">
              <w:rPr>
                <w:noProof/>
                <w:webHidden/>
              </w:rPr>
              <w:tab/>
            </w:r>
            <w:r w:rsidR="00EA52F3">
              <w:rPr>
                <w:noProof/>
                <w:webHidden/>
              </w:rPr>
              <w:fldChar w:fldCharType="begin"/>
            </w:r>
            <w:r w:rsidR="00EA52F3">
              <w:rPr>
                <w:noProof/>
                <w:webHidden/>
              </w:rPr>
              <w:instrText xml:space="preserve"> PAGEREF _Toc148424943 \h </w:instrText>
            </w:r>
            <w:r w:rsidR="00EA52F3">
              <w:rPr>
                <w:noProof/>
                <w:webHidden/>
              </w:rPr>
            </w:r>
            <w:r w:rsidR="00EA52F3">
              <w:rPr>
                <w:noProof/>
                <w:webHidden/>
              </w:rPr>
              <w:fldChar w:fldCharType="separate"/>
            </w:r>
            <w:r w:rsidR="00EA52F3">
              <w:rPr>
                <w:noProof/>
                <w:webHidden/>
              </w:rPr>
              <w:t>2</w:t>
            </w:r>
            <w:r w:rsidR="00EA52F3">
              <w:rPr>
                <w:noProof/>
                <w:webHidden/>
              </w:rPr>
              <w:fldChar w:fldCharType="end"/>
            </w:r>
          </w:hyperlink>
        </w:p>
        <w:p w:rsidR="00EA52F3" w:rsidRDefault="00021654">
          <w:pPr>
            <w:pStyle w:val="TOC2"/>
            <w:tabs>
              <w:tab w:val="left" w:pos="1320"/>
              <w:tab w:val="right" w:leader="dot" w:pos="9345"/>
            </w:tabs>
            <w:rPr>
              <w:rFonts w:asciiTheme="minorHAnsi" w:eastAsiaTheme="minorEastAsia" w:hAnsiTheme="minorHAnsi"/>
              <w:b w:val="0"/>
              <w:noProof/>
              <w:sz w:val="22"/>
              <w:lang w:val="en-NZ" w:eastAsia="en-NZ"/>
            </w:rPr>
          </w:pPr>
          <w:hyperlink w:anchor="_Toc148424944" w:history="1">
            <w:r w:rsidR="00EA52F3" w:rsidRPr="00375922">
              <w:rPr>
                <w:rStyle w:val="Hyperlink"/>
                <w:noProof/>
              </w:rPr>
              <w:t>2.2</w:t>
            </w:r>
            <w:r w:rsidR="00EA52F3">
              <w:rPr>
                <w:rFonts w:asciiTheme="minorHAnsi" w:eastAsiaTheme="minorEastAsia" w:hAnsiTheme="minorHAnsi"/>
                <w:b w:val="0"/>
                <w:noProof/>
                <w:sz w:val="22"/>
                <w:lang w:val="en-NZ" w:eastAsia="en-NZ"/>
              </w:rPr>
              <w:tab/>
            </w:r>
            <w:r w:rsidR="00EA52F3" w:rsidRPr="00375922">
              <w:rPr>
                <w:rStyle w:val="Hyperlink"/>
                <w:noProof/>
              </w:rPr>
              <w:t>Thư viện pyspark</w:t>
            </w:r>
            <w:r w:rsidR="00EA52F3">
              <w:rPr>
                <w:noProof/>
                <w:webHidden/>
              </w:rPr>
              <w:tab/>
            </w:r>
            <w:r w:rsidR="00EA52F3">
              <w:rPr>
                <w:noProof/>
                <w:webHidden/>
              </w:rPr>
              <w:fldChar w:fldCharType="begin"/>
            </w:r>
            <w:r w:rsidR="00EA52F3">
              <w:rPr>
                <w:noProof/>
                <w:webHidden/>
              </w:rPr>
              <w:instrText xml:space="preserve"> PAGEREF _Toc148424944 \h </w:instrText>
            </w:r>
            <w:r w:rsidR="00EA52F3">
              <w:rPr>
                <w:noProof/>
                <w:webHidden/>
              </w:rPr>
            </w:r>
            <w:r w:rsidR="00EA52F3">
              <w:rPr>
                <w:noProof/>
                <w:webHidden/>
              </w:rPr>
              <w:fldChar w:fldCharType="separate"/>
            </w:r>
            <w:r w:rsidR="00EA52F3">
              <w:rPr>
                <w:noProof/>
                <w:webHidden/>
              </w:rPr>
              <w:t>3</w:t>
            </w:r>
            <w:r w:rsidR="00EA52F3">
              <w:rPr>
                <w:noProof/>
                <w:webHidden/>
              </w:rPr>
              <w:fldChar w:fldCharType="end"/>
            </w:r>
          </w:hyperlink>
        </w:p>
        <w:p w:rsidR="00EA52F3" w:rsidRDefault="00021654">
          <w:pPr>
            <w:pStyle w:val="TOC2"/>
            <w:tabs>
              <w:tab w:val="left" w:pos="1320"/>
              <w:tab w:val="right" w:leader="dot" w:pos="9345"/>
            </w:tabs>
            <w:rPr>
              <w:rFonts w:asciiTheme="minorHAnsi" w:eastAsiaTheme="minorEastAsia" w:hAnsiTheme="minorHAnsi"/>
              <w:b w:val="0"/>
              <w:noProof/>
              <w:sz w:val="22"/>
              <w:lang w:val="en-NZ" w:eastAsia="en-NZ"/>
            </w:rPr>
          </w:pPr>
          <w:hyperlink w:anchor="_Toc148424945" w:history="1">
            <w:r w:rsidR="00EA52F3" w:rsidRPr="00375922">
              <w:rPr>
                <w:rStyle w:val="Hyperlink"/>
                <w:noProof/>
              </w:rPr>
              <w:t>2.3</w:t>
            </w:r>
            <w:r w:rsidR="00EA52F3">
              <w:rPr>
                <w:rFonts w:asciiTheme="minorHAnsi" w:eastAsiaTheme="minorEastAsia" w:hAnsiTheme="minorHAnsi"/>
                <w:b w:val="0"/>
                <w:noProof/>
                <w:sz w:val="22"/>
                <w:lang w:val="en-NZ" w:eastAsia="en-NZ"/>
              </w:rPr>
              <w:tab/>
            </w:r>
            <w:r w:rsidR="00EA52F3" w:rsidRPr="00375922">
              <w:rPr>
                <w:rStyle w:val="Hyperlink"/>
                <w:noProof/>
              </w:rPr>
              <w:t>Thư viện Matplotlib</w:t>
            </w:r>
            <w:r w:rsidR="00EA52F3">
              <w:rPr>
                <w:noProof/>
                <w:webHidden/>
              </w:rPr>
              <w:tab/>
            </w:r>
            <w:r w:rsidR="00EA52F3">
              <w:rPr>
                <w:noProof/>
                <w:webHidden/>
              </w:rPr>
              <w:fldChar w:fldCharType="begin"/>
            </w:r>
            <w:r w:rsidR="00EA52F3">
              <w:rPr>
                <w:noProof/>
                <w:webHidden/>
              </w:rPr>
              <w:instrText xml:space="preserve"> PAGEREF _Toc148424945 \h </w:instrText>
            </w:r>
            <w:r w:rsidR="00EA52F3">
              <w:rPr>
                <w:noProof/>
                <w:webHidden/>
              </w:rPr>
            </w:r>
            <w:r w:rsidR="00EA52F3">
              <w:rPr>
                <w:noProof/>
                <w:webHidden/>
              </w:rPr>
              <w:fldChar w:fldCharType="separate"/>
            </w:r>
            <w:r w:rsidR="00EA52F3">
              <w:rPr>
                <w:noProof/>
                <w:webHidden/>
              </w:rPr>
              <w:t>4</w:t>
            </w:r>
            <w:r w:rsidR="00EA52F3">
              <w:rPr>
                <w:noProof/>
                <w:webHidden/>
              </w:rPr>
              <w:fldChar w:fldCharType="end"/>
            </w:r>
          </w:hyperlink>
        </w:p>
        <w:p w:rsidR="00EA52F3" w:rsidRDefault="00021654">
          <w:pPr>
            <w:pStyle w:val="TOC2"/>
            <w:tabs>
              <w:tab w:val="left" w:pos="1320"/>
              <w:tab w:val="right" w:leader="dot" w:pos="9345"/>
            </w:tabs>
            <w:rPr>
              <w:rFonts w:asciiTheme="minorHAnsi" w:eastAsiaTheme="minorEastAsia" w:hAnsiTheme="minorHAnsi"/>
              <w:b w:val="0"/>
              <w:noProof/>
              <w:sz w:val="22"/>
              <w:lang w:val="en-NZ" w:eastAsia="en-NZ"/>
            </w:rPr>
          </w:pPr>
          <w:hyperlink w:anchor="_Toc148424946" w:history="1">
            <w:r w:rsidR="00EA52F3" w:rsidRPr="00375922">
              <w:rPr>
                <w:rStyle w:val="Hyperlink"/>
                <w:noProof/>
              </w:rPr>
              <w:t>2.4</w:t>
            </w:r>
            <w:r w:rsidR="00EA52F3">
              <w:rPr>
                <w:rFonts w:asciiTheme="minorHAnsi" w:eastAsiaTheme="minorEastAsia" w:hAnsiTheme="minorHAnsi"/>
                <w:b w:val="0"/>
                <w:noProof/>
                <w:sz w:val="22"/>
                <w:lang w:val="en-NZ" w:eastAsia="en-NZ"/>
              </w:rPr>
              <w:tab/>
            </w:r>
            <w:r w:rsidR="00EA52F3" w:rsidRPr="00375922">
              <w:rPr>
                <w:rStyle w:val="Hyperlink"/>
                <w:noProof/>
              </w:rPr>
              <w:t>Cartopy</w:t>
            </w:r>
            <w:r w:rsidR="00EA52F3">
              <w:rPr>
                <w:noProof/>
                <w:webHidden/>
              </w:rPr>
              <w:tab/>
            </w:r>
            <w:r w:rsidR="00EA52F3">
              <w:rPr>
                <w:noProof/>
                <w:webHidden/>
              </w:rPr>
              <w:fldChar w:fldCharType="begin"/>
            </w:r>
            <w:r w:rsidR="00EA52F3">
              <w:rPr>
                <w:noProof/>
                <w:webHidden/>
              </w:rPr>
              <w:instrText xml:space="preserve"> PAGEREF _Toc148424946 \h </w:instrText>
            </w:r>
            <w:r w:rsidR="00EA52F3">
              <w:rPr>
                <w:noProof/>
                <w:webHidden/>
              </w:rPr>
            </w:r>
            <w:r w:rsidR="00EA52F3">
              <w:rPr>
                <w:noProof/>
                <w:webHidden/>
              </w:rPr>
              <w:fldChar w:fldCharType="separate"/>
            </w:r>
            <w:r w:rsidR="00EA52F3">
              <w:rPr>
                <w:noProof/>
                <w:webHidden/>
              </w:rPr>
              <w:t>5</w:t>
            </w:r>
            <w:r w:rsidR="00EA52F3">
              <w:rPr>
                <w:noProof/>
                <w:webHidden/>
              </w:rPr>
              <w:fldChar w:fldCharType="end"/>
            </w:r>
          </w:hyperlink>
        </w:p>
        <w:p w:rsidR="00EA52F3" w:rsidRDefault="00021654">
          <w:pPr>
            <w:pStyle w:val="TOC1"/>
            <w:rPr>
              <w:rFonts w:asciiTheme="minorHAnsi" w:eastAsiaTheme="minorEastAsia" w:hAnsiTheme="minorHAnsi"/>
              <w:b w:val="0"/>
              <w:sz w:val="22"/>
              <w:lang w:val="en-NZ" w:eastAsia="en-NZ"/>
            </w:rPr>
          </w:pPr>
          <w:hyperlink w:anchor="_Toc148424947" w:history="1">
            <w:r w:rsidR="00EA52F3" w:rsidRPr="00375922">
              <w:rPr>
                <w:rStyle w:val="Hyperlink"/>
              </w:rPr>
              <w:t>CHƯƠNG 3.</w:t>
            </w:r>
            <w:r w:rsidR="00EA52F3">
              <w:rPr>
                <w:rFonts w:asciiTheme="minorHAnsi" w:eastAsiaTheme="minorEastAsia" w:hAnsiTheme="minorHAnsi"/>
                <w:b w:val="0"/>
                <w:sz w:val="22"/>
                <w:lang w:val="en-NZ" w:eastAsia="en-NZ"/>
              </w:rPr>
              <w:tab/>
            </w:r>
            <w:r w:rsidR="00EA52F3" w:rsidRPr="00375922">
              <w:rPr>
                <w:rStyle w:val="Hyperlink"/>
              </w:rPr>
              <w:t>Phân Tích dữ Liệu</w:t>
            </w:r>
            <w:r w:rsidR="00EA52F3">
              <w:rPr>
                <w:webHidden/>
              </w:rPr>
              <w:tab/>
            </w:r>
            <w:r w:rsidR="00EA52F3">
              <w:rPr>
                <w:webHidden/>
              </w:rPr>
              <w:fldChar w:fldCharType="begin"/>
            </w:r>
            <w:r w:rsidR="00EA52F3">
              <w:rPr>
                <w:webHidden/>
              </w:rPr>
              <w:instrText xml:space="preserve"> PAGEREF _Toc148424947 \h </w:instrText>
            </w:r>
            <w:r w:rsidR="00EA52F3">
              <w:rPr>
                <w:webHidden/>
              </w:rPr>
            </w:r>
            <w:r w:rsidR="00EA52F3">
              <w:rPr>
                <w:webHidden/>
              </w:rPr>
              <w:fldChar w:fldCharType="separate"/>
            </w:r>
            <w:r w:rsidR="00EA52F3">
              <w:rPr>
                <w:webHidden/>
              </w:rPr>
              <w:t>6</w:t>
            </w:r>
            <w:r w:rsidR="00EA52F3">
              <w:rPr>
                <w:webHidden/>
              </w:rPr>
              <w:fldChar w:fldCharType="end"/>
            </w:r>
          </w:hyperlink>
        </w:p>
        <w:p w:rsidR="00EA52F3" w:rsidRDefault="00021654">
          <w:pPr>
            <w:pStyle w:val="TOC2"/>
            <w:tabs>
              <w:tab w:val="left" w:pos="1320"/>
              <w:tab w:val="right" w:leader="dot" w:pos="9345"/>
            </w:tabs>
            <w:rPr>
              <w:rFonts w:asciiTheme="minorHAnsi" w:eastAsiaTheme="minorEastAsia" w:hAnsiTheme="minorHAnsi"/>
              <w:b w:val="0"/>
              <w:noProof/>
              <w:sz w:val="22"/>
              <w:lang w:val="en-NZ" w:eastAsia="en-NZ"/>
            </w:rPr>
          </w:pPr>
          <w:hyperlink w:anchor="_Toc148424948" w:history="1">
            <w:r w:rsidR="00EA52F3" w:rsidRPr="00375922">
              <w:rPr>
                <w:rStyle w:val="Hyperlink"/>
                <w:noProof/>
              </w:rPr>
              <w:t>3.1</w:t>
            </w:r>
            <w:r w:rsidR="00EA52F3">
              <w:rPr>
                <w:rFonts w:asciiTheme="minorHAnsi" w:eastAsiaTheme="minorEastAsia" w:hAnsiTheme="minorHAnsi"/>
                <w:b w:val="0"/>
                <w:noProof/>
                <w:sz w:val="22"/>
                <w:lang w:val="en-NZ" w:eastAsia="en-NZ"/>
              </w:rPr>
              <w:tab/>
            </w:r>
            <w:r w:rsidR="00EA52F3" w:rsidRPr="00375922">
              <w:rPr>
                <w:rStyle w:val="Hyperlink"/>
                <w:noProof/>
              </w:rPr>
              <w:t>Nhập các thư viện cần sử dụng và dữ liệu</w:t>
            </w:r>
            <w:r w:rsidR="00EA52F3">
              <w:rPr>
                <w:noProof/>
                <w:webHidden/>
              </w:rPr>
              <w:tab/>
            </w:r>
            <w:r w:rsidR="00EA52F3">
              <w:rPr>
                <w:noProof/>
                <w:webHidden/>
              </w:rPr>
              <w:fldChar w:fldCharType="begin"/>
            </w:r>
            <w:r w:rsidR="00EA52F3">
              <w:rPr>
                <w:noProof/>
                <w:webHidden/>
              </w:rPr>
              <w:instrText xml:space="preserve"> PAGEREF _Toc148424948 \h </w:instrText>
            </w:r>
            <w:r w:rsidR="00EA52F3">
              <w:rPr>
                <w:noProof/>
                <w:webHidden/>
              </w:rPr>
            </w:r>
            <w:r w:rsidR="00EA52F3">
              <w:rPr>
                <w:noProof/>
                <w:webHidden/>
              </w:rPr>
              <w:fldChar w:fldCharType="separate"/>
            </w:r>
            <w:r w:rsidR="00EA52F3">
              <w:rPr>
                <w:noProof/>
                <w:webHidden/>
              </w:rPr>
              <w:t>6</w:t>
            </w:r>
            <w:r w:rsidR="00EA52F3">
              <w:rPr>
                <w:noProof/>
                <w:webHidden/>
              </w:rPr>
              <w:fldChar w:fldCharType="end"/>
            </w:r>
          </w:hyperlink>
        </w:p>
        <w:p w:rsidR="00EA52F3" w:rsidRDefault="00021654">
          <w:pPr>
            <w:pStyle w:val="TOC2"/>
            <w:tabs>
              <w:tab w:val="left" w:pos="1320"/>
              <w:tab w:val="right" w:leader="dot" w:pos="9345"/>
            </w:tabs>
            <w:rPr>
              <w:rFonts w:asciiTheme="minorHAnsi" w:eastAsiaTheme="minorEastAsia" w:hAnsiTheme="minorHAnsi"/>
              <w:b w:val="0"/>
              <w:noProof/>
              <w:sz w:val="22"/>
              <w:lang w:val="en-NZ" w:eastAsia="en-NZ"/>
            </w:rPr>
          </w:pPr>
          <w:hyperlink w:anchor="_Toc148424949" w:history="1">
            <w:r w:rsidR="00EA52F3" w:rsidRPr="00375922">
              <w:rPr>
                <w:rStyle w:val="Hyperlink"/>
                <w:noProof/>
              </w:rPr>
              <w:t>3.2</w:t>
            </w:r>
            <w:r w:rsidR="00EA52F3">
              <w:rPr>
                <w:rFonts w:asciiTheme="minorHAnsi" w:eastAsiaTheme="minorEastAsia" w:hAnsiTheme="minorHAnsi"/>
                <w:b w:val="0"/>
                <w:noProof/>
                <w:sz w:val="22"/>
                <w:lang w:val="en-NZ" w:eastAsia="en-NZ"/>
              </w:rPr>
              <w:tab/>
            </w:r>
            <w:r w:rsidR="00EA52F3" w:rsidRPr="00375922">
              <w:rPr>
                <w:rStyle w:val="Hyperlink"/>
                <w:noProof/>
              </w:rPr>
              <w:t>Thu thập dữ liệu :</w:t>
            </w:r>
            <w:r w:rsidR="00EA52F3">
              <w:rPr>
                <w:noProof/>
                <w:webHidden/>
              </w:rPr>
              <w:tab/>
            </w:r>
            <w:r w:rsidR="00EA52F3">
              <w:rPr>
                <w:noProof/>
                <w:webHidden/>
              </w:rPr>
              <w:fldChar w:fldCharType="begin"/>
            </w:r>
            <w:r w:rsidR="00EA52F3">
              <w:rPr>
                <w:noProof/>
                <w:webHidden/>
              </w:rPr>
              <w:instrText xml:space="preserve"> PAGEREF _Toc148424949 \h </w:instrText>
            </w:r>
            <w:r w:rsidR="00EA52F3">
              <w:rPr>
                <w:noProof/>
                <w:webHidden/>
              </w:rPr>
            </w:r>
            <w:r w:rsidR="00EA52F3">
              <w:rPr>
                <w:noProof/>
                <w:webHidden/>
              </w:rPr>
              <w:fldChar w:fldCharType="separate"/>
            </w:r>
            <w:r w:rsidR="00EA52F3">
              <w:rPr>
                <w:noProof/>
                <w:webHidden/>
              </w:rPr>
              <w:t>7</w:t>
            </w:r>
            <w:r w:rsidR="00EA52F3">
              <w:rPr>
                <w:noProof/>
                <w:webHidden/>
              </w:rPr>
              <w:fldChar w:fldCharType="end"/>
            </w:r>
          </w:hyperlink>
        </w:p>
        <w:p w:rsidR="00EA52F3" w:rsidRDefault="00021654">
          <w:pPr>
            <w:pStyle w:val="TOC2"/>
            <w:tabs>
              <w:tab w:val="left" w:pos="1320"/>
              <w:tab w:val="right" w:leader="dot" w:pos="9345"/>
            </w:tabs>
            <w:rPr>
              <w:rFonts w:asciiTheme="minorHAnsi" w:eastAsiaTheme="minorEastAsia" w:hAnsiTheme="minorHAnsi"/>
              <w:b w:val="0"/>
              <w:noProof/>
              <w:sz w:val="22"/>
              <w:lang w:val="en-NZ" w:eastAsia="en-NZ"/>
            </w:rPr>
          </w:pPr>
          <w:hyperlink w:anchor="_Toc148424950" w:history="1">
            <w:r w:rsidR="00EA52F3" w:rsidRPr="00375922">
              <w:rPr>
                <w:rStyle w:val="Hyperlink"/>
                <w:noProof/>
              </w:rPr>
              <w:t>3.3</w:t>
            </w:r>
            <w:r w:rsidR="00EA52F3">
              <w:rPr>
                <w:rFonts w:asciiTheme="minorHAnsi" w:eastAsiaTheme="minorEastAsia" w:hAnsiTheme="minorHAnsi"/>
                <w:b w:val="0"/>
                <w:noProof/>
                <w:sz w:val="22"/>
                <w:lang w:val="en-NZ" w:eastAsia="en-NZ"/>
              </w:rPr>
              <w:tab/>
            </w:r>
            <w:r w:rsidR="00EA52F3" w:rsidRPr="00375922">
              <w:rPr>
                <w:rStyle w:val="Hyperlink"/>
                <w:noProof/>
              </w:rPr>
              <w:t>Tổng quan về dữ liệu</w:t>
            </w:r>
            <w:r w:rsidR="00EA52F3">
              <w:rPr>
                <w:noProof/>
                <w:webHidden/>
              </w:rPr>
              <w:tab/>
            </w:r>
            <w:r w:rsidR="00EA52F3">
              <w:rPr>
                <w:noProof/>
                <w:webHidden/>
              </w:rPr>
              <w:fldChar w:fldCharType="begin"/>
            </w:r>
            <w:r w:rsidR="00EA52F3">
              <w:rPr>
                <w:noProof/>
                <w:webHidden/>
              </w:rPr>
              <w:instrText xml:space="preserve"> PAGEREF _Toc148424950 \h </w:instrText>
            </w:r>
            <w:r w:rsidR="00EA52F3">
              <w:rPr>
                <w:noProof/>
                <w:webHidden/>
              </w:rPr>
            </w:r>
            <w:r w:rsidR="00EA52F3">
              <w:rPr>
                <w:noProof/>
                <w:webHidden/>
              </w:rPr>
              <w:fldChar w:fldCharType="separate"/>
            </w:r>
            <w:r w:rsidR="00EA52F3">
              <w:rPr>
                <w:noProof/>
                <w:webHidden/>
              </w:rPr>
              <w:t>9</w:t>
            </w:r>
            <w:r w:rsidR="00EA52F3">
              <w:rPr>
                <w:noProof/>
                <w:webHidden/>
              </w:rPr>
              <w:fldChar w:fldCharType="end"/>
            </w:r>
          </w:hyperlink>
        </w:p>
        <w:p w:rsidR="00EA52F3" w:rsidRDefault="00021654">
          <w:pPr>
            <w:pStyle w:val="TOC2"/>
            <w:tabs>
              <w:tab w:val="left" w:pos="1320"/>
              <w:tab w:val="right" w:leader="dot" w:pos="9345"/>
            </w:tabs>
            <w:rPr>
              <w:rFonts w:asciiTheme="minorHAnsi" w:eastAsiaTheme="minorEastAsia" w:hAnsiTheme="minorHAnsi"/>
              <w:b w:val="0"/>
              <w:noProof/>
              <w:sz w:val="22"/>
              <w:lang w:val="en-NZ" w:eastAsia="en-NZ"/>
            </w:rPr>
          </w:pPr>
          <w:hyperlink w:anchor="_Toc148424951" w:history="1">
            <w:r w:rsidR="00EA52F3" w:rsidRPr="00375922">
              <w:rPr>
                <w:rStyle w:val="Hyperlink"/>
                <w:noProof/>
              </w:rPr>
              <w:t>3.4</w:t>
            </w:r>
            <w:r w:rsidR="00EA52F3">
              <w:rPr>
                <w:rFonts w:asciiTheme="minorHAnsi" w:eastAsiaTheme="minorEastAsia" w:hAnsiTheme="minorHAnsi"/>
                <w:b w:val="0"/>
                <w:noProof/>
                <w:sz w:val="22"/>
                <w:lang w:val="en-NZ" w:eastAsia="en-NZ"/>
              </w:rPr>
              <w:tab/>
            </w:r>
            <w:r w:rsidR="00EA52F3" w:rsidRPr="00375922">
              <w:rPr>
                <w:rStyle w:val="Hyperlink"/>
                <w:noProof/>
              </w:rPr>
              <w:t>Xử lý dữ liệu</w:t>
            </w:r>
            <w:r w:rsidR="00EA52F3">
              <w:rPr>
                <w:noProof/>
                <w:webHidden/>
              </w:rPr>
              <w:tab/>
            </w:r>
            <w:r w:rsidR="00EA52F3">
              <w:rPr>
                <w:noProof/>
                <w:webHidden/>
              </w:rPr>
              <w:fldChar w:fldCharType="begin"/>
            </w:r>
            <w:r w:rsidR="00EA52F3">
              <w:rPr>
                <w:noProof/>
                <w:webHidden/>
              </w:rPr>
              <w:instrText xml:space="preserve"> PAGEREF _Toc148424951 \h </w:instrText>
            </w:r>
            <w:r w:rsidR="00EA52F3">
              <w:rPr>
                <w:noProof/>
                <w:webHidden/>
              </w:rPr>
            </w:r>
            <w:r w:rsidR="00EA52F3">
              <w:rPr>
                <w:noProof/>
                <w:webHidden/>
              </w:rPr>
              <w:fldChar w:fldCharType="separate"/>
            </w:r>
            <w:r w:rsidR="00EA52F3">
              <w:rPr>
                <w:noProof/>
                <w:webHidden/>
              </w:rPr>
              <w:t>11</w:t>
            </w:r>
            <w:r w:rsidR="00EA52F3">
              <w:rPr>
                <w:noProof/>
                <w:webHidden/>
              </w:rPr>
              <w:fldChar w:fldCharType="end"/>
            </w:r>
          </w:hyperlink>
        </w:p>
        <w:p w:rsidR="00EA52F3" w:rsidRDefault="00021654">
          <w:pPr>
            <w:pStyle w:val="TOC2"/>
            <w:tabs>
              <w:tab w:val="left" w:pos="1320"/>
              <w:tab w:val="right" w:leader="dot" w:pos="9345"/>
            </w:tabs>
            <w:rPr>
              <w:rFonts w:asciiTheme="minorHAnsi" w:eastAsiaTheme="minorEastAsia" w:hAnsiTheme="minorHAnsi"/>
              <w:b w:val="0"/>
              <w:noProof/>
              <w:sz w:val="22"/>
              <w:lang w:val="en-NZ" w:eastAsia="en-NZ"/>
            </w:rPr>
          </w:pPr>
          <w:hyperlink w:anchor="_Toc148424952" w:history="1">
            <w:r w:rsidR="00EA52F3" w:rsidRPr="00375922">
              <w:rPr>
                <w:rStyle w:val="Hyperlink"/>
                <w:noProof/>
              </w:rPr>
              <w:t>3.5</w:t>
            </w:r>
            <w:r w:rsidR="00EA52F3">
              <w:rPr>
                <w:rFonts w:asciiTheme="minorHAnsi" w:eastAsiaTheme="minorEastAsia" w:hAnsiTheme="minorHAnsi"/>
                <w:b w:val="0"/>
                <w:noProof/>
                <w:sz w:val="22"/>
                <w:lang w:val="en-NZ" w:eastAsia="en-NZ"/>
              </w:rPr>
              <w:tab/>
            </w:r>
            <w:r w:rsidR="00EA52F3" w:rsidRPr="00375922">
              <w:rPr>
                <w:rStyle w:val="Hyperlink"/>
                <w:noProof/>
              </w:rPr>
              <w:t>Khám phá dữ liệu :</w:t>
            </w:r>
            <w:r w:rsidR="00EA52F3">
              <w:rPr>
                <w:noProof/>
                <w:webHidden/>
              </w:rPr>
              <w:tab/>
            </w:r>
            <w:r w:rsidR="00EA52F3">
              <w:rPr>
                <w:noProof/>
                <w:webHidden/>
              </w:rPr>
              <w:fldChar w:fldCharType="begin"/>
            </w:r>
            <w:r w:rsidR="00EA52F3">
              <w:rPr>
                <w:noProof/>
                <w:webHidden/>
              </w:rPr>
              <w:instrText xml:space="preserve"> PAGEREF _Toc148424952 \h </w:instrText>
            </w:r>
            <w:r w:rsidR="00EA52F3">
              <w:rPr>
                <w:noProof/>
                <w:webHidden/>
              </w:rPr>
            </w:r>
            <w:r w:rsidR="00EA52F3">
              <w:rPr>
                <w:noProof/>
                <w:webHidden/>
              </w:rPr>
              <w:fldChar w:fldCharType="separate"/>
            </w:r>
            <w:r w:rsidR="00EA52F3">
              <w:rPr>
                <w:noProof/>
                <w:webHidden/>
              </w:rPr>
              <w:t>14</w:t>
            </w:r>
            <w:r w:rsidR="00EA52F3">
              <w:rPr>
                <w:noProof/>
                <w:webHidden/>
              </w:rPr>
              <w:fldChar w:fldCharType="end"/>
            </w:r>
          </w:hyperlink>
        </w:p>
        <w:p w:rsidR="00EA52F3" w:rsidRDefault="00021654">
          <w:pPr>
            <w:pStyle w:val="TOC2"/>
            <w:tabs>
              <w:tab w:val="left" w:pos="1320"/>
              <w:tab w:val="right" w:leader="dot" w:pos="9345"/>
            </w:tabs>
            <w:rPr>
              <w:rFonts w:asciiTheme="minorHAnsi" w:eastAsiaTheme="minorEastAsia" w:hAnsiTheme="minorHAnsi"/>
              <w:b w:val="0"/>
              <w:noProof/>
              <w:sz w:val="22"/>
              <w:lang w:val="en-NZ" w:eastAsia="en-NZ"/>
            </w:rPr>
          </w:pPr>
          <w:hyperlink w:anchor="_Toc148424953" w:history="1">
            <w:r w:rsidR="00EA52F3" w:rsidRPr="00375922">
              <w:rPr>
                <w:rStyle w:val="Hyperlink"/>
                <w:noProof/>
              </w:rPr>
              <w:t>3.6</w:t>
            </w:r>
            <w:r w:rsidR="00EA52F3">
              <w:rPr>
                <w:rFonts w:asciiTheme="minorHAnsi" w:eastAsiaTheme="minorEastAsia" w:hAnsiTheme="minorHAnsi"/>
                <w:b w:val="0"/>
                <w:noProof/>
                <w:sz w:val="22"/>
                <w:lang w:val="en-NZ" w:eastAsia="en-NZ"/>
              </w:rPr>
              <w:tab/>
            </w:r>
            <w:r w:rsidR="00EA52F3" w:rsidRPr="00375922">
              <w:rPr>
                <w:rStyle w:val="Hyperlink"/>
                <w:noProof/>
              </w:rPr>
              <w:t>Xây dựng giả thuyết và kiểm định giả thuyết</w:t>
            </w:r>
            <w:r w:rsidR="00EA52F3">
              <w:rPr>
                <w:noProof/>
                <w:webHidden/>
              </w:rPr>
              <w:tab/>
            </w:r>
            <w:r w:rsidR="00EA52F3">
              <w:rPr>
                <w:noProof/>
                <w:webHidden/>
              </w:rPr>
              <w:fldChar w:fldCharType="begin"/>
            </w:r>
            <w:r w:rsidR="00EA52F3">
              <w:rPr>
                <w:noProof/>
                <w:webHidden/>
              </w:rPr>
              <w:instrText xml:space="preserve"> PAGEREF _Toc148424953 \h </w:instrText>
            </w:r>
            <w:r w:rsidR="00EA52F3">
              <w:rPr>
                <w:noProof/>
                <w:webHidden/>
              </w:rPr>
            </w:r>
            <w:r w:rsidR="00EA52F3">
              <w:rPr>
                <w:noProof/>
                <w:webHidden/>
              </w:rPr>
              <w:fldChar w:fldCharType="separate"/>
            </w:r>
            <w:r w:rsidR="00EA52F3">
              <w:rPr>
                <w:noProof/>
                <w:webHidden/>
              </w:rPr>
              <w:t>23</w:t>
            </w:r>
            <w:r w:rsidR="00EA52F3">
              <w:rPr>
                <w:noProof/>
                <w:webHidden/>
              </w:rPr>
              <w:fldChar w:fldCharType="end"/>
            </w:r>
          </w:hyperlink>
        </w:p>
        <w:p w:rsidR="00EA52F3" w:rsidRDefault="00021654">
          <w:pPr>
            <w:pStyle w:val="TOC3"/>
            <w:tabs>
              <w:tab w:val="left" w:pos="1540"/>
              <w:tab w:val="right" w:leader="dot" w:pos="9345"/>
            </w:tabs>
            <w:rPr>
              <w:rFonts w:asciiTheme="minorHAnsi" w:eastAsiaTheme="minorEastAsia" w:hAnsiTheme="minorHAnsi"/>
              <w:i w:val="0"/>
              <w:noProof/>
              <w:sz w:val="22"/>
              <w:lang w:val="en-NZ" w:eastAsia="en-NZ"/>
            </w:rPr>
          </w:pPr>
          <w:hyperlink w:anchor="_Toc148424954" w:history="1">
            <w:r w:rsidR="00EA52F3" w:rsidRPr="00375922">
              <w:rPr>
                <w:rStyle w:val="Hyperlink"/>
                <w:noProof/>
              </w:rPr>
              <w:t>3.6.1</w:t>
            </w:r>
            <w:r w:rsidR="00EA52F3">
              <w:rPr>
                <w:rFonts w:asciiTheme="minorHAnsi" w:eastAsiaTheme="minorEastAsia" w:hAnsiTheme="minorHAnsi"/>
                <w:i w:val="0"/>
                <w:noProof/>
                <w:sz w:val="22"/>
                <w:lang w:val="en-NZ" w:eastAsia="en-NZ"/>
              </w:rPr>
              <w:tab/>
            </w:r>
            <w:r w:rsidR="00EA52F3" w:rsidRPr="00375922">
              <w:rPr>
                <w:rStyle w:val="Hyperlink"/>
                <w:noProof/>
              </w:rPr>
              <w:t>Giả thuyết 1 : Nhiệt độ trung bình toàn cầu tăng cao hơn từ 2020 đến nay</w:t>
            </w:r>
            <w:r w:rsidR="00EA52F3">
              <w:rPr>
                <w:noProof/>
                <w:webHidden/>
              </w:rPr>
              <w:tab/>
            </w:r>
            <w:r w:rsidR="00EA52F3">
              <w:rPr>
                <w:noProof/>
                <w:webHidden/>
              </w:rPr>
              <w:fldChar w:fldCharType="begin"/>
            </w:r>
            <w:r w:rsidR="00EA52F3">
              <w:rPr>
                <w:noProof/>
                <w:webHidden/>
              </w:rPr>
              <w:instrText xml:space="preserve"> PAGEREF _Toc148424954 \h </w:instrText>
            </w:r>
            <w:r w:rsidR="00EA52F3">
              <w:rPr>
                <w:noProof/>
                <w:webHidden/>
              </w:rPr>
            </w:r>
            <w:r w:rsidR="00EA52F3">
              <w:rPr>
                <w:noProof/>
                <w:webHidden/>
              </w:rPr>
              <w:fldChar w:fldCharType="separate"/>
            </w:r>
            <w:r w:rsidR="00EA52F3">
              <w:rPr>
                <w:noProof/>
                <w:webHidden/>
              </w:rPr>
              <w:t>23</w:t>
            </w:r>
            <w:r w:rsidR="00EA52F3">
              <w:rPr>
                <w:noProof/>
                <w:webHidden/>
              </w:rPr>
              <w:fldChar w:fldCharType="end"/>
            </w:r>
          </w:hyperlink>
        </w:p>
        <w:p w:rsidR="00EA52F3" w:rsidRDefault="00021654">
          <w:pPr>
            <w:pStyle w:val="TOC3"/>
            <w:tabs>
              <w:tab w:val="left" w:pos="1540"/>
              <w:tab w:val="right" w:leader="dot" w:pos="9345"/>
            </w:tabs>
            <w:rPr>
              <w:rFonts w:asciiTheme="minorHAnsi" w:eastAsiaTheme="minorEastAsia" w:hAnsiTheme="minorHAnsi"/>
              <w:i w:val="0"/>
              <w:noProof/>
              <w:sz w:val="22"/>
              <w:lang w:val="en-NZ" w:eastAsia="en-NZ"/>
            </w:rPr>
          </w:pPr>
          <w:hyperlink w:anchor="_Toc148424955" w:history="1">
            <w:r w:rsidR="00EA52F3" w:rsidRPr="00375922">
              <w:rPr>
                <w:rStyle w:val="Hyperlink"/>
                <w:noProof/>
              </w:rPr>
              <w:t>3.6.2</w:t>
            </w:r>
            <w:r w:rsidR="00EA52F3">
              <w:rPr>
                <w:rFonts w:asciiTheme="minorHAnsi" w:eastAsiaTheme="minorEastAsia" w:hAnsiTheme="minorHAnsi"/>
                <w:i w:val="0"/>
                <w:noProof/>
                <w:sz w:val="22"/>
                <w:lang w:val="en-NZ" w:eastAsia="en-NZ"/>
              </w:rPr>
              <w:tab/>
            </w:r>
            <w:r w:rsidR="00EA52F3" w:rsidRPr="00375922">
              <w:rPr>
                <w:rStyle w:val="Hyperlink"/>
                <w:noProof/>
              </w:rPr>
              <w:t>Giả thuyết 2 : Nhiệt độ bán cầu bắc nóng hơn bán cầu nam</w:t>
            </w:r>
            <w:r w:rsidR="00EA52F3">
              <w:rPr>
                <w:noProof/>
                <w:webHidden/>
              </w:rPr>
              <w:tab/>
            </w:r>
            <w:r w:rsidR="00EA52F3">
              <w:rPr>
                <w:noProof/>
                <w:webHidden/>
              </w:rPr>
              <w:fldChar w:fldCharType="begin"/>
            </w:r>
            <w:r w:rsidR="00EA52F3">
              <w:rPr>
                <w:noProof/>
                <w:webHidden/>
              </w:rPr>
              <w:instrText xml:space="preserve"> PAGEREF _Toc148424955 \h </w:instrText>
            </w:r>
            <w:r w:rsidR="00EA52F3">
              <w:rPr>
                <w:noProof/>
                <w:webHidden/>
              </w:rPr>
            </w:r>
            <w:r w:rsidR="00EA52F3">
              <w:rPr>
                <w:noProof/>
                <w:webHidden/>
              </w:rPr>
              <w:fldChar w:fldCharType="separate"/>
            </w:r>
            <w:r w:rsidR="00EA52F3">
              <w:rPr>
                <w:noProof/>
                <w:webHidden/>
              </w:rPr>
              <w:t>26</w:t>
            </w:r>
            <w:r w:rsidR="00EA52F3">
              <w:rPr>
                <w:noProof/>
                <w:webHidden/>
              </w:rPr>
              <w:fldChar w:fldCharType="end"/>
            </w:r>
          </w:hyperlink>
        </w:p>
        <w:p w:rsidR="00EA52F3" w:rsidRDefault="00021654">
          <w:pPr>
            <w:pStyle w:val="TOC3"/>
            <w:tabs>
              <w:tab w:val="left" w:pos="1540"/>
              <w:tab w:val="right" w:leader="dot" w:pos="9345"/>
            </w:tabs>
            <w:rPr>
              <w:rFonts w:asciiTheme="minorHAnsi" w:eastAsiaTheme="minorEastAsia" w:hAnsiTheme="minorHAnsi"/>
              <w:i w:val="0"/>
              <w:noProof/>
              <w:sz w:val="22"/>
              <w:lang w:val="en-NZ" w:eastAsia="en-NZ"/>
            </w:rPr>
          </w:pPr>
          <w:hyperlink w:anchor="_Toc148424956" w:history="1">
            <w:r w:rsidR="00EA52F3" w:rsidRPr="00375922">
              <w:rPr>
                <w:rStyle w:val="Hyperlink"/>
                <w:noProof/>
              </w:rPr>
              <w:t>3.6.3</w:t>
            </w:r>
            <w:r w:rsidR="00EA52F3">
              <w:rPr>
                <w:rFonts w:asciiTheme="minorHAnsi" w:eastAsiaTheme="minorEastAsia" w:hAnsiTheme="minorHAnsi"/>
                <w:i w:val="0"/>
                <w:noProof/>
                <w:sz w:val="22"/>
                <w:lang w:val="en-NZ" w:eastAsia="en-NZ"/>
              </w:rPr>
              <w:tab/>
            </w:r>
            <w:r w:rsidR="00EA52F3" w:rsidRPr="00375922">
              <w:rPr>
                <w:rStyle w:val="Hyperlink"/>
                <w:noProof/>
              </w:rPr>
              <w:t>Giả thuyết 3: Các thành phố gần biển có nhiệt độ trung bình thấp hơn, tốc độ gió cao hơn so với các thành phố sâu trong đất liền.</w:t>
            </w:r>
            <w:r w:rsidR="00EA52F3">
              <w:rPr>
                <w:noProof/>
                <w:webHidden/>
              </w:rPr>
              <w:tab/>
            </w:r>
            <w:r w:rsidR="00EA52F3">
              <w:rPr>
                <w:noProof/>
                <w:webHidden/>
              </w:rPr>
              <w:fldChar w:fldCharType="begin"/>
            </w:r>
            <w:r w:rsidR="00EA52F3">
              <w:rPr>
                <w:noProof/>
                <w:webHidden/>
              </w:rPr>
              <w:instrText xml:space="preserve"> PAGEREF _Toc148424956 \h </w:instrText>
            </w:r>
            <w:r w:rsidR="00EA52F3">
              <w:rPr>
                <w:noProof/>
                <w:webHidden/>
              </w:rPr>
            </w:r>
            <w:r w:rsidR="00EA52F3">
              <w:rPr>
                <w:noProof/>
                <w:webHidden/>
              </w:rPr>
              <w:fldChar w:fldCharType="separate"/>
            </w:r>
            <w:r w:rsidR="00EA52F3">
              <w:rPr>
                <w:noProof/>
                <w:webHidden/>
              </w:rPr>
              <w:t>28</w:t>
            </w:r>
            <w:r w:rsidR="00EA52F3">
              <w:rPr>
                <w:noProof/>
                <w:webHidden/>
              </w:rPr>
              <w:fldChar w:fldCharType="end"/>
            </w:r>
          </w:hyperlink>
        </w:p>
        <w:p w:rsidR="00EA52F3" w:rsidRDefault="00021654">
          <w:pPr>
            <w:pStyle w:val="TOC3"/>
            <w:tabs>
              <w:tab w:val="left" w:pos="1540"/>
              <w:tab w:val="right" w:leader="dot" w:pos="9345"/>
            </w:tabs>
            <w:rPr>
              <w:rFonts w:asciiTheme="minorHAnsi" w:eastAsiaTheme="minorEastAsia" w:hAnsiTheme="minorHAnsi"/>
              <w:i w:val="0"/>
              <w:noProof/>
              <w:sz w:val="22"/>
              <w:lang w:val="en-NZ" w:eastAsia="en-NZ"/>
            </w:rPr>
          </w:pPr>
          <w:hyperlink w:anchor="_Toc148424957" w:history="1">
            <w:r w:rsidR="00EA52F3" w:rsidRPr="00375922">
              <w:rPr>
                <w:rStyle w:val="Hyperlink"/>
                <w:noProof/>
              </w:rPr>
              <w:t>3.6.4</w:t>
            </w:r>
            <w:r w:rsidR="00EA52F3">
              <w:rPr>
                <w:rFonts w:asciiTheme="minorHAnsi" w:eastAsiaTheme="minorEastAsia" w:hAnsiTheme="minorHAnsi"/>
                <w:i w:val="0"/>
                <w:noProof/>
                <w:sz w:val="22"/>
                <w:lang w:val="en-NZ" w:eastAsia="en-NZ"/>
              </w:rPr>
              <w:tab/>
            </w:r>
            <w:r w:rsidR="00EA52F3" w:rsidRPr="00375922">
              <w:rPr>
                <w:rStyle w:val="Hyperlink"/>
                <w:noProof/>
              </w:rPr>
              <w:t>Giả thuyết 4 : Mùa hè nhiều mưa, bão nhất</w:t>
            </w:r>
            <w:r w:rsidR="00EA52F3">
              <w:rPr>
                <w:noProof/>
                <w:webHidden/>
              </w:rPr>
              <w:tab/>
            </w:r>
            <w:r w:rsidR="00EA52F3">
              <w:rPr>
                <w:noProof/>
                <w:webHidden/>
              </w:rPr>
              <w:fldChar w:fldCharType="begin"/>
            </w:r>
            <w:r w:rsidR="00EA52F3">
              <w:rPr>
                <w:noProof/>
                <w:webHidden/>
              </w:rPr>
              <w:instrText xml:space="preserve"> PAGEREF _Toc148424957 \h </w:instrText>
            </w:r>
            <w:r w:rsidR="00EA52F3">
              <w:rPr>
                <w:noProof/>
                <w:webHidden/>
              </w:rPr>
            </w:r>
            <w:r w:rsidR="00EA52F3">
              <w:rPr>
                <w:noProof/>
                <w:webHidden/>
              </w:rPr>
              <w:fldChar w:fldCharType="separate"/>
            </w:r>
            <w:r w:rsidR="00EA52F3">
              <w:rPr>
                <w:noProof/>
                <w:webHidden/>
              </w:rPr>
              <w:t>29</w:t>
            </w:r>
            <w:r w:rsidR="00EA52F3">
              <w:rPr>
                <w:noProof/>
                <w:webHidden/>
              </w:rPr>
              <w:fldChar w:fldCharType="end"/>
            </w:r>
          </w:hyperlink>
        </w:p>
        <w:p w:rsidR="00EA52F3" w:rsidRDefault="00021654">
          <w:pPr>
            <w:pStyle w:val="TOC3"/>
            <w:tabs>
              <w:tab w:val="left" w:pos="1540"/>
              <w:tab w:val="right" w:leader="dot" w:pos="9345"/>
            </w:tabs>
            <w:rPr>
              <w:rFonts w:asciiTheme="minorHAnsi" w:eastAsiaTheme="minorEastAsia" w:hAnsiTheme="minorHAnsi"/>
              <w:i w:val="0"/>
              <w:noProof/>
              <w:sz w:val="22"/>
              <w:lang w:val="en-NZ" w:eastAsia="en-NZ"/>
            </w:rPr>
          </w:pPr>
          <w:hyperlink w:anchor="_Toc148424958" w:history="1">
            <w:r w:rsidR="00EA52F3" w:rsidRPr="00375922">
              <w:rPr>
                <w:rStyle w:val="Hyperlink"/>
                <w:noProof/>
                <w:lang w:val="en-NZ" w:eastAsia="en-NZ"/>
              </w:rPr>
              <w:t>3.6.5</w:t>
            </w:r>
            <w:r w:rsidR="00EA52F3">
              <w:rPr>
                <w:rFonts w:asciiTheme="minorHAnsi" w:eastAsiaTheme="minorEastAsia" w:hAnsiTheme="minorHAnsi"/>
                <w:i w:val="0"/>
                <w:noProof/>
                <w:sz w:val="22"/>
                <w:lang w:val="en-NZ" w:eastAsia="en-NZ"/>
              </w:rPr>
              <w:tab/>
            </w:r>
            <w:r w:rsidR="00EA52F3" w:rsidRPr="00375922">
              <w:rPr>
                <w:rStyle w:val="Hyperlink"/>
                <w:noProof/>
                <w:lang w:val="en-NZ" w:eastAsia="en-NZ"/>
              </w:rPr>
              <w:t>Giả thuyết 5: Sáng sớm (0h-6h) lạnh hơn so với buổi tối(18h-23h59)</w:t>
            </w:r>
            <w:r w:rsidR="00EA52F3">
              <w:rPr>
                <w:noProof/>
                <w:webHidden/>
              </w:rPr>
              <w:tab/>
            </w:r>
            <w:r w:rsidR="00EA52F3">
              <w:rPr>
                <w:noProof/>
                <w:webHidden/>
              </w:rPr>
              <w:fldChar w:fldCharType="begin"/>
            </w:r>
            <w:r w:rsidR="00EA52F3">
              <w:rPr>
                <w:noProof/>
                <w:webHidden/>
              </w:rPr>
              <w:instrText xml:space="preserve"> PAGEREF _Toc148424958 \h </w:instrText>
            </w:r>
            <w:r w:rsidR="00EA52F3">
              <w:rPr>
                <w:noProof/>
                <w:webHidden/>
              </w:rPr>
            </w:r>
            <w:r w:rsidR="00EA52F3">
              <w:rPr>
                <w:noProof/>
                <w:webHidden/>
              </w:rPr>
              <w:fldChar w:fldCharType="separate"/>
            </w:r>
            <w:r w:rsidR="00EA52F3">
              <w:rPr>
                <w:noProof/>
                <w:webHidden/>
              </w:rPr>
              <w:t>33</w:t>
            </w:r>
            <w:r w:rsidR="00EA52F3">
              <w:rPr>
                <w:noProof/>
                <w:webHidden/>
              </w:rPr>
              <w:fldChar w:fldCharType="end"/>
            </w:r>
          </w:hyperlink>
        </w:p>
        <w:p w:rsidR="00EA52F3" w:rsidRDefault="00021654">
          <w:pPr>
            <w:pStyle w:val="TOC1"/>
            <w:rPr>
              <w:rFonts w:asciiTheme="minorHAnsi" w:eastAsiaTheme="minorEastAsia" w:hAnsiTheme="minorHAnsi"/>
              <w:b w:val="0"/>
              <w:sz w:val="22"/>
              <w:lang w:val="en-NZ" w:eastAsia="en-NZ"/>
            </w:rPr>
          </w:pPr>
          <w:hyperlink w:anchor="_Toc148424959" w:history="1">
            <w:r w:rsidR="00EA52F3" w:rsidRPr="00375922">
              <w:rPr>
                <w:rStyle w:val="Hyperlink"/>
              </w:rPr>
              <w:t>CHƯƠNG 4.</w:t>
            </w:r>
            <w:r w:rsidR="00EA52F3">
              <w:rPr>
                <w:rFonts w:asciiTheme="minorHAnsi" w:eastAsiaTheme="minorEastAsia" w:hAnsiTheme="minorHAnsi"/>
                <w:b w:val="0"/>
                <w:sz w:val="22"/>
                <w:lang w:val="en-NZ" w:eastAsia="en-NZ"/>
              </w:rPr>
              <w:tab/>
            </w:r>
            <w:r w:rsidR="00EA52F3" w:rsidRPr="00375922">
              <w:rPr>
                <w:rStyle w:val="Hyperlink"/>
              </w:rPr>
              <w:t>Kết luận</w:t>
            </w:r>
            <w:r w:rsidR="00EA52F3">
              <w:rPr>
                <w:webHidden/>
              </w:rPr>
              <w:tab/>
            </w:r>
            <w:r w:rsidR="00EA52F3">
              <w:rPr>
                <w:webHidden/>
              </w:rPr>
              <w:fldChar w:fldCharType="begin"/>
            </w:r>
            <w:r w:rsidR="00EA52F3">
              <w:rPr>
                <w:webHidden/>
              </w:rPr>
              <w:instrText xml:space="preserve"> PAGEREF _Toc148424959 \h </w:instrText>
            </w:r>
            <w:r w:rsidR="00EA52F3">
              <w:rPr>
                <w:webHidden/>
              </w:rPr>
            </w:r>
            <w:r w:rsidR="00EA52F3">
              <w:rPr>
                <w:webHidden/>
              </w:rPr>
              <w:fldChar w:fldCharType="separate"/>
            </w:r>
            <w:r w:rsidR="00EA52F3">
              <w:rPr>
                <w:webHidden/>
              </w:rPr>
              <w:t>36</w:t>
            </w:r>
            <w:r w:rsidR="00EA52F3">
              <w:rPr>
                <w:webHidden/>
              </w:rPr>
              <w:fldChar w:fldCharType="end"/>
            </w:r>
          </w:hyperlink>
        </w:p>
        <w:p w:rsidR="00EA52F3" w:rsidRDefault="00EA52F3">
          <w:r>
            <w:rPr>
              <w:b/>
              <w:bCs/>
              <w:noProof/>
            </w:rPr>
            <w:fldChar w:fldCharType="end"/>
          </w:r>
        </w:p>
      </w:sdtContent>
    </w:sdt>
    <w:p w:rsidR="001369BB" w:rsidRDefault="001369BB" w:rsidP="002359BB">
      <w:pPr>
        <w:rPr>
          <w:b/>
          <w:sz w:val="36"/>
          <w:szCs w:val="36"/>
        </w:rPr>
      </w:pPr>
    </w:p>
    <w:p w:rsidR="001369BB" w:rsidRDefault="001369BB" w:rsidP="003270BD">
      <w:pPr>
        <w:jc w:val="center"/>
        <w:rPr>
          <w:b/>
          <w:sz w:val="36"/>
          <w:szCs w:val="36"/>
        </w:rPr>
      </w:pPr>
    </w:p>
    <w:p w:rsidR="00EA52F3" w:rsidRDefault="00EA52F3" w:rsidP="00EA52F3">
      <w:pPr>
        <w:rPr>
          <w:b/>
          <w:sz w:val="36"/>
          <w:szCs w:val="36"/>
        </w:rPr>
      </w:pPr>
    </w:p>
    <w:p w:rsidR="001369BB" w:rsidRDefault="007D75E4" w:rsidP="00EA52F3">
      <w:pPr>
        <w:jc w:val="center"/>
        <w:rPr>
          <w:b/>
          <w:sz w:val="36"/>
          <w:szCs w:val="36"/>
        </w:rPr>
      </w:pPr>
      <w:r>
        <w:rPr>
          <w:b/>
          <w:sz w:val="36"/>
          <w:szCs w:val="36"/>
        </w:rPr>
        <w:lastRenderedPageBreak/>
        <w:t>Lời Mở Đầu</w:t>
      </w:r>
    </w:p>
    <w:p w:rsidR="00E11D31" w:rsidRPr="00E11D31" w:rsidRDefault="00E11D31" w:rsidP="00E11D31">
      <w:pPr>
        <w:jc w:val="left"/>
        <w:rPr>
          <w:sz w:val="28"/>
          <w:szCs w:val="28"/>
        </w:rPr>
      </w:pPr>
    </w:p>
    <w:p w:rsidR="00580F62" w:rsidRPr="00E11D31" w:rsidRDefault="00E11D31" w:rsidP="00580F62">
      <w:pPr>
        <w:pStyle w:val="DoanVB"/>
      </w:pPr>
      <w:r w:rsidRPr="00E11D31">
        <w:t>Trong bối cảnh ngày càng phức tạp và thách thức của thời tiết hiện nay, không thể xem thường vai trò quan trọng của dữ liệu thời tiết. Dữ liệu thời tiết, với sự tích lũy không ngừng và sự phong phú ngày càng tăng, đã trở thành một nguồn tài nguyên vô cùng quý giá. Nó giống như một kho tàng không giới hạn, đang đợi chúng ta khám phá và sử dụng. Cách chúng ta khai thác dữ liệu thời tiết này sẽ quyết định sự chuẩn bị và ứng phó của chúng ta trước các tình huống khó khăn và biến đổi trong điều kiện khí hậ</w:t>
      </w:r>
      <w:r w:rsidR="00093060">
        <w:t>u.</w:t>
      </w:r>
    </w:p>
    <w:p w:rsidR="00580F62" w:rsidRPr="00E11D31" w:rsidRDefault="00E11D31" w:rsidP="00580F62">
      <w:pPr>
        <w:pStyle w:val="DoanVB"/>
      </w:pPr>
      <w:r w:rsidRPr="00E11D31">
        <w:t>Dữ liệu thời tiết không chỉ là nguồn thông tin mà còn là một công cụ biến đổi cách chúng ta dự đoán và ứng phó với thời tiết, quản lý nguồn lực và tương tác với môi trường xung quanh. Điều này đặt ra một loạt thách thức phức tạp, từ việc dự báo thời tiết chính xác, quản lý sự biến đổi trong điều kiện khí hậu và tìm hiểu cách tận dụng thông tin thời tiết trong nhiều khía cạnh của cuộc sống, từ nông nghiệp đến an toàn hàng hải và nguồn nướ</w:t>
      </w:r>
      <w:r w:rsidR="00093060">
        <w:t>c.</w:t>
      </w:r>
    </w:p>
    <w:p w:rsidR="00E11D31" w:rsidRPr="00E11D31" w:rsidRDefault="00E11D31" w:rsidP="00093060">
      <w:pPr>
        <w:pStyle w:val="DoanVB"/>
      </w:pPr>
      <w:r w:rsidRPr="00E11D31">
        <w:t>Trong ngữ cảnh này, việc thu thập, phân tích và tận dụng dữ liệu thời tiết là quan trọng để đảm bảo an toàn và hiệu suất cho nhiều lĩnh vực. Dữ liệu thời tiết không chỉ ảnh hưởng đến việc dự đoán mưa rào ngày mai mà còn quyết định sự thành công của ngành nông nghiệp trong việc lên kế hoạch cho mùa vụ, quản lý tài nguyên nước và điều hành an toàn hàng hải trong điều kiện biển độ</w:t>
      </w:r>
      <w:r w:rsidR="00093060">
        <w:t>ng.</w:t>
      </w:r>
    </w:p>
    <w:p w:rsidR="003B090E" w:rsidRDefault="00E11D31" w:rsidP="00093060">
      <w:pPr>
        <w:pStyle w:val="DoanVB"/>
      </w:pPr>
      <w:r w:rsidRPr="00E11D31">
        <w:t xml:space="preserve">Hy vọng rằng việc nghiên cứu và sử dụng dữ liệu thời tiết này sẽ giúp cung cấp thông tin chi tiết và giá trị cho các tổ chức và cá nhân để chuẩn bị và ứng phó tốt hơn với biến đổi thời tiết và các tình huống liên quan. Đồng thời, nó cũng có tiềm năng để cải thiện hiệu suất và quản lý tài nguyên, đóng góp vào sự bền vững của nhiều lĩnh vực trong xã hội. Dữ liệu thời tiết không chỉ là một khía cạnh kỹ thuật mà còn là một phần không thể thiếu của cuộc sống hàng ngày và quản lý toàn cầu. </w:t>
      </w:r>
    </w:p>
    <w:p w:rsidR="007D75E4" w:rsidRDefault="00F12F62" w:rsidP="00093060">
      <w:pPr>
        <w:pStyle w:val="DoanVB"/>
      </w:pPr>
      <w:r w:rsidRPr="00F12F62">
        <w:t>Cuối cùng, chúng tôi muốn bày tỏ lòng biết ơn đối với sự hỗ trợ và hướng dẫn quý báu từ thầy giáo Vũ Minh Hoàng, người đã đồng hành cùng chúng tôi trong việc tạo ra báo cáo này.</w:t>
      </w:r>
    </w:p>
    <w:p w:rsidR="0003462F" w:rsidRDefault="0003462F" w:rsidP="00093060">
      <w:pPr>
        <w:pStyle w:val="DoanVB"/>
      </w:pPr>
    </w:p>
    <w:p w:rsidR="0003462F" w:rsidRDefault="0003462F" w:rsidP="00093060">
      <w:pPr>
        <w:pStyle w:val="DoanVB"/>
      </w:pPr>
    </w:p>
    <w:p w:rsidR="0003462F" w:rsidRDefault="0003462F" w:rsidP="00093060">
      <w:pPr>
        <w:pStyle w:val="DoanVB"/>
      </w:pPr>
    </w:p>
    <w:p w:rsidR="0003462F" w:rsidRDefault="0003462F" w:rsidP="00093060">
      <w:pPr>
        <w:pStyle w:val="DoanVB"/>
      </w:pPr>
    </w:p>
    <w:p w:rsidR="00B84BCC" w:rsidRDefault="00B84BCC">
      <w:pPr>
        <w:spacing w:before="0" w:after="160" w:line="259" w:lineRule="auto"/>
        <w:jc w:val="left"/>
        <w:rPr>
          <w:rFonts w:eastAsiaTheme="majorEastAsia" w:cstheme="majorBidi"/>
          <w:b/>
          <w:caps/>
          <w:szCs w:val="32"/>
        </w:rPr>
      </w:pPr>
      <w:r>
        <w:br w:type="page"/>
      </w:r>
    </w:p>
    <w:p w:rsidR="00DD43C7" w:rsidRDefault="00DD43C7" w:rsidP="00175226">
      <w:pPr>
        <w:pStyle w:val="Heading1"/>
        <w:sectPr w:rsidR="00DD43C7" w:rsidSect="00316A3D">
          <w:footerReference w:type="default" r:id="rId9"/>
          <w:pgSz w:w="11907" w:h="16840" w:code="9"/>
          <w:pgMar w:top="1134" w:right="851" w:bottom="1134" w:left="1701" w:header="567" w:footer="567" w:gutter="0"/>
          <w:pgBorders w:display="firstPage" w:offsetFrom="page">
            <w:top w:val="twistedLines1" w:sz="18" w:space="24" w:color="4472C4" w:themeColor="accent1"/>
            <w:left w:val="twistedLines1" w:sz="18" w:space="24" w:color="4472C4" w:themeColor="accent1"/>
            <w:bottom w:val="twistedLines1" w:sz="18" w:space="24" w:color="4472C4" w:themeColor="accent1"/>
            <w:right w:val="twistedLines1" w:sz="18" w:space="24" w:color="4472C4" w:themeColor="accent1"/>
          </w:pgBorders>
          <w:cols w:space="720"/>
          <w:docGrid w:linePitch="360"/>
        </w:sectPr>
      </w:pPr>
    </w:p>
    <w:p w:rsidR="0003462F" w:rsidRDefault="00175226" w:rsidP="00175226">
      <w:pPr>
        <w:pStyle w:val="Heading1"/>
      </w:pPr>
      <w:bookmarkStart w:id="0" w:name="_Toc148424941"/>
      <w:r>
        <w:lastRenderedPageBreak/>
        <w:t>Mục Đích</w:t>
      </w:r>
      <w:bookmarkEnd w:id="0"/>
      <w:r>
        <w:t xml:space="preserve"> </w:t>
      </w:r>
    </w:p>
    <w:p w:rsidR="00D0039F" w:rsidRDefault="00D0039F" w:rsidP="00D0039F">
      <w:pPr>
        <w:pStyle w:val="DoanVB"/>
      </w:pPr>
      <w:r>
        <w:t>Trong thời đại số hóa hiện nay, việc thu thập và phân tích dữ liệu thời tiết đã trở nên vô cùng quan trọng đối với nhiều lĩnh vực của cuộc sống, từ nông nghiệp đến du lịch và ngành công nghiệp năng lượng. Phân tích dữ liệu thời tiết không chỉ giúp dự đoán và ứng phó với các biến đổi khí hậu, mà còn mang lại lợi ích kinh tế và an toàn cho xã hội.</w:t>
      </w:r>
    </w:p>
    <w:p w:rsidR="00D0039F" w:rsidRDefault="00D0039F" w:rsidP="00D0039F">
      <w:pPr>
        <w:pStyle w:val="DoanVB"/>
      </w:pPr>
      <w:r>
        <w:t>Mục tiêu của phân tích dữ liệu thời tiết rất đa dạng và hữu ích. Trước hết, nó giúp dự báo thời tiết một cách chính xác hơn. Bằng cách sử dụng dữ liệu về áp suất không khí, nhiệt độ, độ ẩm, và gió, chúng ta có thể dự đoán được các biến đổi trong thời tiết, bao gồm cả cơn bão, lũ lụt, và biến đổi khí hậu dài hạn. Điều này rất quan trọng cho việc cảnh báo và ứng phó kịp thời, giúp bảo vệ cuộc sống và tài sản của mọi người.</w:t>
      </w:r>
    </w:p>
    <w:p w:rsidR="00D0039F" w:rsidRDefault="00D0039F" w:rsidP="00D0039F">
      <w:pPr>
        <w:pStyle w:val="DoanVB"/>
      </w:pPr>
      <w:r>
        <w:t>Ngoài ra, phân tích dữ liệu thời tiết còn giúp nâng cao hiệu suất trong các lĩnh vực như nông nghiệp. Thông qua việc theo dõi dữ liệu thời tiết, nông dân có thể quyết định thời điểm tốt nhất để gieo trồng, tưới nước, và thu hoạch sản phẩm. Điều này giúp tối ưu hóa sản xuất nông nghiệp, giảm thiểu lãng phí tài nguyên và tăng cường năng suất.</w:t>
      </w:r>
    </w:p>
    <w:p w:rsidR="00D0039F" w:rsidRDefault="00D0039F" w:rsidP="00D0039F">
      <w:pPr>
        <w:pStyle w:val="DoanVB"/>
      </w:pPr>
      <w:r>
        <w:t>Trong ngành du lịch, phân tích dữ liệu thời tiết cũng đóng một vai trò quan trọng. Bằng cách dự đoán thời tiết, các nhà tổ chức du lịch có thể điều chỉnh lịch trình và hoạt động dựa trên dự báo. Điều này giúp du khách tránh mất thời gian và tiền bạc vào những ngày mưa, và tận hưởng những điểm đến tốt nhất dựa trên thời tiết.</w:t>
      </w:r>
    </w:p>
    <w:p w:rsidR="00D0039F" w:rsidRDefault="00D0039F" w:rsidP="00D0039F">
      <w:pPr>
        <w:pStyle w:val="DoanVB"/>
      </w:pPr>
      <w:r>
        <w:t>Trong lĩnh vực năng lượng, phân tích dữ liệu thời tiết hỗ trợ việc quản lý và tối ưu hóa nguồn cung cấp năng lượng. Dự báo thời tiết chính xác giúp điều chỉnh việc sản xuất năng lượng điện, quản lý mạng lưới điện hiệu quả, và giảm thiểu nguy cơ cảnh báo sự cố.</w:t>
      </w:r>
    </w:p>
    <w:p w:rsidR="00175226" w:rsidRDefault="00D0039F" w:rsidP="00D0039F">
      <w:pPr>
        <w:pStyle w:val="DoanVB"/>
      </w:pPr>
      <w:r>
        <w:t>Tóm lại, phân tích dữ liệu thời tiết không chỉ cung cấp thông tin về dự báo thời tiết, mà còn hỗ trợ quyết định và tối ưu hóa trong nhiều lĩnh vực khác nhau. Nó giúp bảo vệ cuộc sống và tài sản, tối ưu hóa sản xuất nông nghiệp, cải thiện trải nghiệm du lịch, và quản lý nguồn cung cấp năng lượng một cách hiệu quả. Đây là một ví dụ rõ ràng về cách dữ liệu và phân tích dữ liệu đã trở thành một phần không thể thiếu của cuộc sống hiện đại.</w:t>
      </w:r>
    </w:p>
    <w:p w:rsidR="00BA1515" w:rsidRDefault="00BA1515" w:rsidP="00BA1515">
      <w:pPr>
        <w:pStyle w:val="DoanVB"/>
        <w:ind w:firstLine="0"/>
      </w:pPr>
    </w:p>
    <w:p w:rsidR="00BA1515" w:rsidRDefault="00755196" w:rsidP="00755196">
      <w:pPr>
        <w:pStyle w:val="Heading1"/>
      </w:pPr>
      <w:bookmarkStart w:id="1" w:name="_Toc148424942"/>
      <w:r>
        <w:lastRenderedPageBreak/>
        <w:t>Các công cụ sử dụng</w:t>
      </w:r>
      <w:bookmarkEnd w:id="1"/>
      <w:r>
        <w:t xml:space="preserve"> </w:t>
      </w:r>
    </w:p>
    <w:p w:rsidR="00792B53" w:rsidRDefault="00FA687A" w:rsidP="00792B53">
      <w:pPr>
        <w:pStyle w:val="Heading2"/>
      </w:pPr>
      <w:bookmarkStart w:id="2" w:name="_Toc148424943"/>
      <w:r>
        <w:t>Ngôn ngữ lập trình python</w:t>
      </w:r>
      <w:bookmarkEnd w:id="2"/>
      <w:r>
        <w:t xml:space="preserve"> </w:t>
      </w:r>
    </w:p>
    <w:p w:rsidR="00FA687A" w:rsidRDefault="00FA687A" w:rsidP="00FA687A">
      <w:pPr>
        <w:jc w:val="center"/>
      </w:pPr>
      <w:r>
        <w:rPr>
          <w:noProof/>
          <w:lang w:val="en-NZ" w:eastAsia="en-NZ"/>
        </w:rPr>
        <w:drawing>
          <wp:inline distT="0" distB="0" distL="0" distR="0" wp14:anchorId="780E9FCA" wp14:editId="64150D4E">
            <wp:extent cx="1318161" cy="1443639"/>
            <wp:effectExtent l="0" t="0" r="0" b="4445"/>
            <wp:docPr id="808630162" name="Picture 2"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7929" cy="1476241"/>
                    </a:xfrm>
                    <a:prstGeom prst="rect">
                      <a:avLst/>
                    </a:prstGeom>
                    <a:noFill/>
                    <a:ln>
                      <a:noFill/>
                    </a:ln>
                  </pic:spPr>
                </pic:pic>
              </a:graphicData>
            </a:graphic>
          </wp:inline>
        </w:drawing>
      </w:r>
    </w:p>
    <w:p w:rsidR="00FA687A" w:rsidRDefault="00FA687A" w:rsidP="00FA687A">
      <w:pPr>
        <w:pStyle w:val="DoanVB"/>
      </w:pPr>
      <w:r>
        <w:t>Python, một ngôn ngữ lập trình đa năng, đã ra đời dưới sự sáng tạo của Guido van Rossum và chính thức ra mắt vào năm 1991. Từ đó, Python đã nhanh chóng trở thành một trong những ngôn ngữ lập trình phổ biến nhất trên toàn cầu, với một cộng đồng lập trình đa dạng và đông đảo. Dưới đây, chúng ta sẽ điểm qua một số điểm đáng chú ý về Python:</w:t>
      </w:r>
    </w:p>
    <w:p w:rsidR="00FA687A" w:rsidRDefault="00FA687A" w:rsidP="00FA687A">
      <w:pPr>
        <w:pStyle w:val="StyleCng"/>
      </w:pPr>
      <w:r>
        <w:t>Cú Pháp Dễ Đọc: Python được thiết kế với cú pháp sáng sủa và dễ đọc, giống như ngôn ngữ tự nhiên. Điều này giúp người mới học lập trình nắm bắt kiến thức một cách nhanh chóng. Cú pháp của Python sử dụng dấu tab để xác định các khối code thay vì dấu ngoặc như trong nhiều ngôn ngữ lập trình khác.</w:t>
      </w:r>
    </w:p>
    <w:p w:rsidR="00FA687A" w:rsidRDefault="00FA687A" w:rsidP="00FA687A">
      <w:pPr>
        <w:pStyle w:val="StyleCng"/>
      </w:pPr>
      <w:r>
        <w:t>Đa Năng: Python có khả năng sử dụng cho nhiều mục đích khác nhau. Nó phù hợp cho việc phát triển ứng dụng web, ứng dụng di động, ứng dụng máy học, phân tích dữ liệu, và nhiều ứng dụng khác. Điều này làm cho Python trở thành một công cụ linh hoạt cho các nhà phát triển.</w:t>
      </w:r>
    </w:p>
    <w:p w:rsidR="00FA687A" w:rsidRDefault="00FA687A" w:rsidP="00FA687A">
      <w:pPr>
        <w:pStyle w:val="StyleCng"/>
      </w:pPr>
      <w:r>
        <w:t>Thư Viện Phong Phú: Python có một hệ sinh thái thư viện phong phú và đa dạng. Các thư viện như NumPy cho tính toán số học, Pandas cho xử lý dữ liệu, Matplotlib cho vẽ biểu đồ, và TensorFlow/PyTorch cho máy học và trí tuệ nhân tạo giúp việc phát triển các ứng dụng phức tạp trở nên dễ dàng hơn.</w:t>
      </w:r>
    </w:p>
    <w:p w:rsidR="00FA687A" w:rsidRDefault="00FA687A" w:rsidP="00FA687A">
      <w:pPr>
        <w:pStyle w:val="StyleCng"/>
      </w:pPr>
      <w:r>
        <w:t>Hỗ Trợ Cộng Đồng: Python có một cộng đồng lớn và nhiệt tình. Bất kỳ khiếu nại hay thắc mắc nào có thể được giải quyết thông qua diễn đàn, blog, và các nguồn học tập trực tuyến. Cộng đồng này thường giúp các lập trình viên giải quyết vấn đề và chia sẻ kiến thức.</w:t>
      </w:r>
    </w:p>
    <w:p w:rsidR="00FA687A" w:rsidRDefault="00FA687A" w:rsidP="00B4134F">
      <w:pPr>
        <w:pStyle w:val="DoanVB"/>
      </w:pPr>
      <w:r>
        <w:t>Python đã tỏ ra không chỉ là một ngôn ngữ lập trình mạnh mẽ, mà còn là một ngôn ngữ thân thiện với người dùng, giúp họ dễ dàng thực hiện các dự án và nghiên cứu trong nhiều lĩnh vực khác nhau. Điều này đã đóng góp một phần quan trọng vào sự phổ biến và thành công của Python trong cộng đồng lập trình toàn cầu.</w:t>
      </w:r>
    </w:p>
    <w:p w:rsidR="00350DDB" w:rsidRDefault="00350DDB" w:rsidP="00350DDB">
      <w:pPr>
        <w:pStyle w:val="Heading2"/>
      </w:pPr>
      <w:bookmarkStart w:id="3" w:name="_Toc148424944"/>
      <w:r>
        <w:lastRenderedPageBreak/>
        <w:t>Thư viện pyspark</w:t>
      </w:r>
      <w:bookmarkEnd w:id="3"/>
    </w:p>
    <w:p w:rsidR="00FA687A" w:rsidRDefault="009C451D" w:rsidP="00F82DB2">
      <w:pPr>
        <w:jc w:val="center"/>
      </w:pPr>
      <w:r>
        <w:rPr>
          <w:noProof/>
          <w:lang w:val="en-NZ" w:eastAsia="en-NZ"/>
        </w:rPr>
        <w:drawing>
          <wp:inline distT="0" distB="0" distL="0" distR="0" wp14:anchorId="4B57D0EE" wp14:editId="02F7240A">
            <wp:extent cx="1647825" cy="1235000"/>
            <wp:effectExtent l="0" t="0" r="0" b="3810"/>
            <wp:docPr id="838909249" name="Picture 3" descr="Data Preprocessing Using PySpark's DataFrame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Preprocessing Using PySpark's DataFrame - Analytics Vidhy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2567" cy="1253543"/>
                    </a:xfrm>
                    <a:prstGeom prst="rect">
                      <a:avLst/>
                    </a:prstGeom>
                    <a:noFill/>
                    <a:ln>
                      <a:noFill/>
                    </a:ln>
                  </pic:spPr>
                </pic:pic>
              </a:graphicData>
            </a:graphic>
          </wp:inline>
        </w:drawing>
      </w:r>
    </w:p>
    <w:p w:rsidR="00F82DB2" w:rsidRDefault="00F82DB2" w:rsidP="009F0A58">
      <w:pPr>
        <w:pStyle w:val="DoanVB"/>
      </w:pPr>
      <w:r>
        <w:t>Pyspark, viết tắt của "Python for Apache Spark," là một thư viện mạnh mẽ dựa trên Apache Spark, một framework mã nguồn mở hàng đầu trong việc xử lý và phân tích dữ liệu trực tuyến lớn (big data). Dưới đây, chúng ta sẽ khám phá một số đặc điểm quan trọng của Pyspark:</w:t>
      </w:r>
    </w:p>
    <w:p w:rsidR="00F82DB2" w:rsidRDefault="00F82DB2" w:rsidP="00F82DB2">
      <w:pPr>
        <w:pStyle w:val="StyleCng"/>
      </w:pPr>
      <w:r>
        <w:t>Xử Lý Dữ Liệu Trực Tuyến Lớn: Pyspark được đặc biệt thiết kế để đối phó với việc xử lý dữ liệu lớn. Nó cho phép bạn thực hiện các phân tích phức tạp, biến đổi và xử lý dữ liệu với dung lượng lớn, vượt trội so với các thư viện và công cụ thông thường.</w:t>
      </w:r>
    </w:p>
    <w:p w:rsidR="00F82DB2" w:rsidRDefault="00F82DB2" w:rsidP="00F82DB2">
      <w:pPr>
        <w:pStyle w:val="StyleCng"/>
      </w:pPr>
      <w:r>
        <w:t>Tích Hợp Dễ Dàng với Python: Một điểm mạnh lớn của Pyspark là khả năng tích hợp mạnh mẽ với ngôn ngữ lập trình Python. Điều này có nghĩa là bạn có thể sử dụng các thư viện Python phổ biến như NumPy, Pandas và Matplotlib trong quá trình làm việc với dữ liệu trong môi trường Spark.</w:t>
      </w:r>
    </w:p>
    <w:p w:rsidR="00F82DB2" w:rsidRDefault="00F82DB2" w:rsidP="00F82DB2">
      <w:pPr>
        <w:pStyle w:val="StyleCng"/>
      </w:pPr>
      <w:r>
        <w:t>Xử Lý Dữ Liệu Đa Dạng: Pyspark hỗ trợ xử lý dữ liệu đa dạng, bao gồm dữ liệu cấu trúc, bán cấu trúc và dữ liệu văn bản. Điều này làm cho nó trở thành lựa chọn ưu việt cho các dự án liên quan đến dữ liệu có đa dạng định dạng.</w:t>
      </w:r>
    </w:p>
    <w:p w:rsidR="00F82DB2" w:rsidRDefault="00F82DB2" w:rsidP="00F82DB2">
      <w:pPr>
        <w:pStyle w:val="StyleCng"/>
      </w:pPr>
      <w:r>
        <w:t>Tối Ưu Hóa Tự Động: Apache Spark, và do đó Pyspark, có khả năng tự động tối ưu hóa quá trình xử lý dữ liệu. Tối ưu hóa này bao gồm việc phân phối dữ liệu và tính toán trên nhiều máy tính, giúp cải thiện hiệu suất xử lý dữ liệu một cách đáng kể.</w:t>
      </w:r>
    </w:p>
    <w:p w:rsidR="00F82DB2" w:rsidRDefault="00F82DB2" w:rsidP="00F82DB2">
      <w:pPr>
        <w:pStyle w:val="StyleCng"/>
      </w:pPr>
      <w:r>
        <w:t>Hỗ Trợ Đa Nền Tảng: Pyspark có khả năng hoạt động trên nhiều nền tảng khác nhau, bao gồm Hadoop, Apache Mesos và Kubernetes. Điều này cho phép bạn triển khai ứng dụng Spark trên các hệ thống khác nhau một cách linh hoạt.</w:t>
      </w:r>
    </w:p>
    <w:p w:rsidR="00F82DB2" w:rsidRDefault="00F82DB2" w:rsidP="001223FA">
      <w:pPr>
        <w:pStyle w:val="DoanVB"/>
      </w:pPr>
      <w:r>
        <w:t>Pyspark là một công cụ mạnh mẽ cho việc xử lý và phân tích dữ liệu lớn, và sự kết hợp giữa tính dễ sử dụng của Python và khả năng xử lý mạnh mẽ của Apache Spark đã tạo ra một lựa chọn hấp dẫn cho các dự án dữ liệu và big data.</w:t>
      </w:r>
    </w:p>
    <w:p w:rsidR="00887208" w:rsidRDefault="00887208" w:rsidP="00887208">
      <w:pPr>
        <w:pStyle w:val="Heading2"/>
      </w:pPr>
      <w:bookmarkStart w:id="4" w:name="_Toc148424945"/>
      <w:r>
        <w:lastRenderedPageBreak/>
        <w:t xml:space="preserve">Thư viện </w:t>
      </w:r>
      <w:r w:rsidRPr="00887208">
        <w:t>Matplotlib</w:t>
      </w:r>
      <w:bookmarkEnd w:id="4"/>
    </w:p>
    <w:p w:rsidR="00887208" w:rsidRDefault="00D9174A" w:rsidP="00D9174A">
      <w:pPr>
        <w:jc w:val="center"/>
      </w:pPr>
      <w:r>
        <w:rPr>
          <w:noProof/>
          <w:lang w:val="en-NZ" w:eastAsia="en-NZ"/>
        </w:rPr>
        <w:drawing>
          <wp:inline distT="0" distB="0" distL="0" distR="0" wp14:anchorId="75A68DFA" wp14:editId="11A1B26C">
            <wp:extent cx="1272844" cy="1272844"/>
            <wp:effectExtent l="0" t="0" r="3810" b="3810"/>
            <wp:docPr id="1923196228" name="Picture 4" descr="Matplotlib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plotlib Tutorial - javatpoi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2783" cy="1282783"/>
                    </a:xfrm>
                    <a:prstGeom prst="rect">
                      <a:avLst/>
                    </a:prstGeom>
                    <a:noFill/>
                    <a:ln>
                      <a:noFill/>
                    </a:ln>
                  </pic:spPr>
                </pic:pic>
              </a:graphicData>
            </a:graphic>
          </wp:inline>
        </w:drawing>
      </w:r>
    </w:p>
    <w:p w:rsidR="000B3EA0" w:rsidRDefault="000B3EA0" w:rsidP="000B3EA0">
      <w:pPr>
        <w:pStyle w:val="DoanVB"/>
      </w:pPr>
      <w:r>
        <w:t>Matplotlib, thư viện mã nguồn mở mạnh mẽ cho việc tạo ra đồ họa và biểu đồ trong Python, là một công cụ quan trọng cho việc trực quan hóa dữ liệu và phân tích. Dưới đây, chúng ta sẽ điểm qua một số điểm quan trọng về thư viện này:</w:t>
      </w:r>
    </w:p>
    <w:p w:rsidR="000B3EA0" w:rsidRDefault="000B3EA0" w:rsidP="000B3EA0">
      <w:pPr>
        <w:pStyle w:val="StyleCng"/>
      </w:pPr>
      <w:r>
        <w:t>Đa Dạng Về Biểu Đồ: Matplotlib cung cấp khả năng tạo ra nhiều loại biểu đồ khác nhau, bao gồm biểu đồ đường, biểu đồ cột, biểu đồ phân tán, biểu đồ hình ảnh, biểu đồ 3D, và nhiều loại biểu đồ khác. Điều này cho phép bạn hiển thị dữ liệu một cách linh hoạt và thích hợp cho nhiều nguồn dữ liệu khác nhau.</w:t>
      </w:r>
    </w:p>
    <w:p w:rsidR="000B3EA0" w:rsidRDefault="000B3EA0" w:rsidP="000B3EA0">
      <w:pPr>
        <w:pStyle w:val="StyleCng"/>
      </w:pPr>
      <w:r>
        <w:t>Tích Hợp Với Python: Matplotlib tích hợp tốt với Python và hoạt động tương thích với nhiều thư viện và framework khác trong hệ sinh thái khoa học dữ liệu của Python như NumPy, Pandas và SciPy. Điều này giúp bạn làm việc với dữ liệu và tạo biểu đồ dễ dàng.</w:t>
      </w:r>
    </w:p>
    <w:p w:rsidR="000B3EA0" w:rsidRDefault="000B3EA0" w:rsidP="000B3EA0">
      <w:pPr>
        <w:pStyle w:val="StyleCng"/>
      </w:pPr>
      <w:r>
        <w:t>Linh Hoạt và Tùy Chỉnh: Matplotlib cho phép bạn tùy chỉnh mọi khía cạnh của biểu đồ, từ màu sắc, kích thước, đánh dấu trục, đến tiêu đề và chú thích. Điều này giúp bạn tạo ra biểu đồ theo ý muốn và phù hợp với nhu cầu của dự án.</w:t>
      </w:r>
    </w:p>
    <w:p w:rsidR="000B3EA0" w:rsidRDefault="000B3EA0" w:rsidP="000B3EA0">
      <w:pPr>
        <w:pStyle w:val="StyleCng"/>
      </w:pPr>
      <w:r>
        <w:t>Khả Năng Xuất Bản: Bạn có thể xuất biểu đồ Matplotlib dưới dạng hình ảnh chất lượng cao hoặc PDF để sử dụng trong báo cáo, trang web hoặc sách. Biểu đồ tạo ra bằng Matplotlib thích hợp cho mục đích xuất bản và trình bày dữ liệu một cách chuyên nghiệp.</w:t>
      </w:r>
    </w:p>
    <w:p w:rsidR="000B3EA0" w:rsidRDefault="000B3EA0" w:rsidP="000B3EA0">
      <w:pPr>
        <w:pStyle w:val="StyleCng"/>
      </w:pPr>
      <w:r>
        <w:t>Cộng Đồng Lớn và Hỗ Trợ: Matplotlib có một cộng đồng đông đảo và nhiệt tình. Bạn có thể tìm kiếm sự hỗ trợ, tài liệu học tập và ví dụ trực tuyến dễ dàng khi gặp vấn đề hoặc cần sự hướng dẫn. Điều này giúp bạn giải quyết các thách thức và tận dụng tối đa tiềm năng của Matplotlib.</w:t>
      </w:r>
    </w:p>
    <w:p w:rsidR="00D9174A" w:rsidRDefault="000B3EA0" w:rsidP="000B3EA0">
      <w:pPr>
        <w:pStyle w:val="DoanVB"/>
      </w:pPr>
      <w:r>
        <w:t>Matplotlib là một công cụ quan trọng cho việc biểu diễn và trực quan hóa dữ liệu trong Python, và sự đa dạng, tích hợp dễ dàng và khả năng tùy chỉnh đã làm cho nó trở thành lựa chọn phổ biến trong cộng đồng khoa học dữ liệu và phân tích dữ liệu.</w:t>
      </w:r>
    </w:p>
    <w:p w:rsidR="00C76DA2" w:rsidRDefault="00C76DA2" w:rsidP="00C76DA2">
      <w:pPr>
        <w:pStyle w:val="Heading2"/>
      </w:pPr>
      <w:bookmarkStart w:id="5" w:name="_Toc148424946"/>
      <w:r>
        <w:lastRenderedPageBreak/>
        <w:t>C</w:t>
      </w:r>
      <w:r w:rsidRPr="00C76DA2">
        <w:t>artopy</w:t>
      </w:r>
      <w:bookmarkEnd w:id="5"/>
    </w:p>
    <w:p w:rsidR="00C76DA2" w:rsidRDefault="00C76DA2" w:rsidP="00C76DA2">
      <w:pPr>
        <w:jc w:val="center"/>
      </w:pPr>
      <w:r>
        <w:rPr>
          <w:noProof/>
          <w:lang w:val="en-NZ" w:eastAsia="en-NZ"/>
        </w:rPr>
        <w:drawing>
          <wp:inline distT="0" distB="0" distL="0" distR="0">
            <wp:extent cx="2158409" cy="1097191"/>
            <wp:effectExtent l="0" t="0" r="0" b="8255"/>
            <wp:docPr id="1" name="Picture 1" descr="Cartopy · Py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topy · PyP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8691" cy="1107501"/>
                    </a:xfrm>
                    <a:prstGeom prst="rect">
                      <a:avLst/>
                    </a:prstGeom>
                    <a:noFill/>
                    <a:ln>
                      <a:noFill/>
                    </a:ln>
                  </pic:spPr>
                </pic:pic>
              </a:graphicData>
            </a:graphic>
          </wp:inline>
        </w:drawing>
      </w:r>
    </w:p>
    <w:p w:rsidR="00C76DA2" w:rsidRDefault="00C76DA2" w:rsidP="00D8583D">
      <w:pPr>
        <w:pStyle w:val="DoanVB"/>
      </w:pPr>
      <w:r>
        <w:t>Cartopy là một thư viện Python mạnh mẽ được sử dụng để xử lý và vẽ dữ liệu địa lý. Dưới đây, chúng ta sẽ điểm qua một số điểm đáng chú ý về thư viện Cartopy:</w:t>
      </w:r>
    </w:p>
    <w:p w:rsidR="00C76DA2" w:rsidRDefault="00C76DA2" w:rsidP="00C76DA2">
      <w:pPr>
        <w:pStyle w:val="StyleCng"/>
      </w:pPr>
      <w:r>
        <w:t>Xử lý Dữ liệu Địa lý: Cartopy cung cấp các công cụ mạnh mẽ cho việc xử lý dữ liệu địa lý. Nó cho phép bạn dễ dàng thao tác với dữ liệu liên quan đến bản đồ, hệ tọa độ địa lý, và các đối tượng địa lý như hình dạng, ranh giới, và lưới mạng.</w:t>
      </w:r>
    </w:p>
    <w:p w:rsidR="00C76DA2" w:rsidRDefault="00C76DA2" w:rsidP="00C76DA2">
      <w:pPr>
        <w:pStyle w:val="StyleCng"/>
      </w:pPr>
      <w:r>
        <w:t>Vẽ Bản Đồ Địa lý: Cartopy cho phép bạn vẽ bản đồ địa lý theo nhiều kiểu khác nhau. Bạn có thể vẽ bản đồ tọa độ, biểu đồ địa lý, ranh giới quốc gia, và nhiều loại biểu đồ địa lý khác. Điều này rất hữu ích cho việc hiển thị dữ liệu địa lý một cách trực quan.</w:t>
      </w:r>
    </w:p>
    <w:p w:rsidR="00C76DA2" w:rsidRDefault="00C76DA2" w:rsidP="00C76DA2">
      <w:pPr>
        <w:pStyle w:val="StyleCng"/>
      </w:pPr>
      <w:r>
        <w:t>Hỗ trợ Hệ tọa độ Địa lý Đa dạng: Cartopy hỗ trợ nhiều hệ tọa độ địa lý khác nhau như Mercator, Plate Carrée, và Lambert Conformal. Điều này giúp bạn làm việc với dữ liệu địa lý từ nhiều nguồn khác nhau một cách dễ dàng.</w:t>
      </w:r>
    </w:p>
    <w:p w:rsidR="00C76DA2" w:rsidRDefault="00C76DA2" w:rsidP="00C76DA2">
      <w:pPr>
        <w:pStyle w:val="StyleCng"/>
      </w:pPr>
      <w:r>
        <w:t>Hệ sinh thái Thư viện Mạnh mẽ: Cartopy tích hợp chặt chẽ với các thư viện khác như Matplotlib, NumPy, và SciPy. Điều này giúp bạn tạo ra các biểu đồ địa lý phức tạp và thực hiện các phân tích địa lý một cách hiệu quả.</w:t>
      </w:r>
    </w:p>
    <w:p w:rsidR="00C76DA2" w:rsidRDefault="00C76DA2" w:rsidP="00C76DA2">
      <w:pPr>
        <w:pStyle w:val="StyleCng"/>
      </w:pPr>
      <w:r>
        <w:t>Hỗ Trợ Cộng Đồng: Cartopy cũng có một cộng đồng lập trình đang phát triển và hỗ trợ. Bất kỳ khiếu nại hay thắc mắc nào có thể được giải quyết thông qua diễn đàn, blog, và các nguồn học tập trực tuyến. Cộng đồng này thường giúp các lập trình viên giải quyết vấn đề và chia sẻ kiến thức.</w:t>
      </w:r>
    </w:p>
    <w:p w:rsidR="00C76DA2" w:rsidRPr="00C76DA2" w:rsidRDefault="00C76DA2" w:rsidP="00D8583D">
      <w:pPr>
        <w:pStyle w:val="DoanVB"/>
      </w:pPr>
      <w:r>
        <w:t>Cartopy đóng góp quan trọng vào việc xử lý và hiển thị dữ liệu địa lý một cách dễ dàng và hiệu quả trong ngôn ngữ lập trình Python. Thư viện này giúp các nhà khoa học, nhà phân tích dữ liệu, và lập trình viên thực hiện các dự án liên quan đến địa lý một cách hiệu quả và chất lượng.</w:t>
      </w:r>
    </w:p>
    <w:p w:rsidR="005E0202" w:rsidRDefault="006D0C93" w:rsidP="00925502">
      <w:pPr>
        <w:pStyle w:val="Heading1"/>
      </w:pPr>
      <w:bookmarkStart w:id="6" w:name="_Toc148424947"/>
      <w:r>
        <w:lastRenderedPageBreak/>
        <w:t>Phân Tích dữ Liệu</w:t>
      </w:r>
      <w:bookmarkEnd w:id="6"/>
    </w:p>
    <w:p w:rsidR="00A318B6" w:rsidRDefault="00C509FE" w:rsidP="00C509FE">
      <w:pPr>
        <w:pStyle w:val="Heading2"/>
      </w:pPr>
      <w:bookmarkStart w:id="7" w:name="_Toc148424948"/>
      <w:r>
        <w:t>Nhập các thư viện cần sử dụng và dữ liệu</w:t>
      </w:r>
      <w:bookmarkEnd w:id="7"/>
      <w:r>
        <w:t xml:space="preserve"> </w:t>
      </w:r>
    </w:p>
    <w:p w:rsidR="00EA6013" w:rsidRDefault="00EA6013" w:rsidP="00EA6013">
      <w:r w:rsidRPr="00EA6013">
        <w:rPr>
          <w:noProof/>
          <w:lang w:val="en-NZ" w:eastAsia="en-NZ"/>
        </w:rPr>
        <w:drawing>
          <wp:inline distT="0" distB="0" distL="0" distR="0" wp14:anchorId="791B6573" wp14:editId="2E7D2A4B">
            <wp:extent cx="5940425" cy="121285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212850"/>
                    </a:xfrm>
                    <a:prstGeom prst="rect">
                      <a:avLst/>
                    </a:prstGeom>
                  </pic:spPr>
                </pic:pic>
              </a:graphicData>
            </a:graphic>
          </wp:inline>
        </w:drawing>
      </w:r>
    </w:p>
    <w:p w:rsidR="001A3DAD" w:rsidRDefault="000B778E" w:rsidP="00EA6013">
      <w:r w:rsidRPr="000B778E">
        <w:rPr>
          <w:noProof/>
          <w:lang w:val="en-NZ" w:eastAsia="en-NZ"/>
        </w:rPr>
        <w:drawing>
          <wp:inline distT="0" distB="0" distL="0" distR="0" wp14:anchorId="69331D19" wp14:editId="1128BD2D">
            <wp:extent cx="5940425" cy="29813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981325"/>
                    </a:xfrm>
                    <a:prstGeom prst="rect">
                      <a:avLst/>
                    </a:prstGeom>
                  </pic:spPr>
                </pic:pic>
              </a:graphicData>
            </a:graphic>
          </wp:inline>
        </w:drawing>
      </w:r>
    </w:p>
    <w:p w:rsidR="00C136C2" w:rsidRDefault="00C136C2" w:rsidP="00EA6013">
      <w:r w:rsidRPr="00C136C2">
        <w:rPr>
          <w:noProof/>
          <w:lang w:val="en-NZ" w:eastAsia="en-NZ"/>
        </w:rPr>
        <w:drawing>
          <wp:inline distT="0" distB="0" distL="0" distR="0" wp14:anchorId="79679622" wp14:editId="407843DE">
            <wp:extent cx="5940425" cy="27565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756535"/>
                    </a:xfrm>
                    <a:prstGeom prst="rect">
                      <a:avLst/>
                    </a:prstGeom>
                  </pic:spPr>
                </pic:pic>
              </a:graphicData>
            </a:graphic>
          </wp:inline>
        </w:drawing>
      </w:r>
    </w:p>
    <w:p w:rsidR="00E75DEB" w:rsidRPr="00EA6013" w:rsidRDefault="00E75DEB" w:rsidP="00EA6013">
      <w:r w:rsidRPr="00E75DEB">
        <w:rPr>
          <w:noProof/>
          <w:lang w:val="en-NZ" w:eastAsia="en-NZ"/>
        </w:rPr>
        <w:lastRenderedPageBreak/>
        <w:drawing>
          <wp:inline distT="0" distB="0" distL="0" distR="0" wp14:anchorId="2ABB3F26" wp14:editId="6C0E67D8">
            <wp:extent cx="5940425" cy="18732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873250"/>
                    </a:xfrm>
                    <a:prstGeom prst="rect">
                      <a:avLst/>
                    </a:prstGeom>
                  </pic:spPr>
                </pic:pic>
              </a:graphicData>
            </a:graphic>
          </wp:inline>
        </w:drawing>
      </w:r>
    </w:p>
    <w:p w:rsidR="00476946" w:rsidRDefault="00476946" w:rsidP="00C509FE">
      <w:pPr>
        <w:pStyle w:val="Heading2"/>
      </w:pPr>
      <w:bookmarkStart w:id="8" w:name="_Toc148424949"/>
      <w:r>
        <w:t>Thu thập dữ liệu :</w:t>
      </w:r>
      <w:bookmarkEnd w:id="8"/>
    </w:p>
    <w:p w:rsidR="007A374D" w:rsidRDefault="006C532D" w:rsidP="00242DE9">
      <w:pPr>
        <w:rPr>
          <w:noProof/>
          <w:lang w:val="en-NZ" w:eastAsia="en-NZ"/>
        </w:rPr>
      </w:pPr>
      <w:r w:rsidRPr="006C532D">
        <w:rPr>
          <w:noProof/>
          <w:lang w:val="en-NZ" w:eastAsia="en-NZ"/>
        </w:rPr>
        <w:drawing>
          <wp:inline distT="0" distB="0" distL="0" distR="0" wp14:anchorId="6B44D036" wp14:editId="3B0950CC">
            <wp:extent cx="5940425" cy="23241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324100"/>
                    </a:xfrm>
                    <a:prstGeom prst="rect">
                      <a:avLst/>
                    </a:prstGeom>
                  </pic:spPr>
                </pic:pic>
              </a:graphicData>
            </a:graphic>
          </wp:inline>
        </w:drawing>
      </w:r>
      <w:r w:rsidR="007A374D" w:rsidRPr="007A374D">
        <w:rPr>
          <w:noProof/>
          <w:lang w:val="en-NZ" w:eastAsia="en-NZ"/>
        </w:rPr>
        <w:t xml:space="preserve"> </w:t>
      </w:r>
      <w:r w:rsidR="007A374D" w:rsidRPr="007A374D">
        <w:rPr>
          <w:noProof/>
          <w:lang w:val="en-NZ" w:eastAsia="en-NZ"/>
        </w:rPr>
        <w:drawing>
          <wp:inline distT="0" distB="0" distL="0" distR="0" wp14:anchorId="268F6A7B" wp14:editId="3E6E9F68">
            <wp:extent cx="5940425" cy="324421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44215"/>
                    </a:xfrm>
                    <a:prstGeom prst="rect">
                      <a:avLst/>
                    </a:prstGeom>
                  </pic:spPr>
                </pic:pic>
              </a:graphicData>
            </a:graphic>
          </wp:inline>
        </w:drawing>
      </w:r>
    </w:p>
    <w:p w:rsidR="00222675" w:rsidRDefault="00222675" w:rsidP="00242DE9">
      <w:pPr>
        <w:rPr>
          <w:noProof/>
          <w:lang w:val="en-NZ" w:eastAsia="en-NZ"/>
        </w:rPr>
      </w:pPr>
    </w:p>
    <w:p w:rsidR="00926344" w:rsidRDefault="00926344" w:rsidP="00242DE9">
      <w:pPr>
        <w:rPr>
          <w:noProof/>
          <w:lang w:val="en-NZ" w:eastAsia="en-NZ"/>
        </w:rPr>
      </w:pPr>
      <w:r w:rsidRPr="00222675">
        <w:rPr>
          <w:b/>
          <w:noProof/>
          <w:lang w:val="en-NZ" w:eastAsia="en-NZ"/>
        </w:rPr>
        <w:t>Nhận xét</w:t>
      </w:r>
      <w:r>
        <w:rPr>
          <w:noProof/>
          <w:lang w:val="en-NZ" w:eastAsia="en-NZ"/>
        </w:rPr>
        <w:t xml:space="preserve"> : </w:t>
      </w:r>
      <w:r w:rsidRPr="00926344">
        <w:rPr>
          <w:noProof/>
          <w:lang w:val="en-NZ" w:eastAsia="en-NZ"/>
        </w:rPr>
        <w:t>Vì tên thủ đô nhiều nước bị sai nên tìm lại dữ liệu chứa tên thủ đô chính xác và tiếp tục nối</w:t>
      </w:r>
    </w:p>
    <w:p w:rsidR="00E4215D" w:rsidRDefault="007B4E30" w:rsidP="00242DE9">
      <w:r w:rsidRPr="007B4E30">
        <w:rPr>
          <w:noProof/>
          <w:lang w:val="en-NZ" w:eastAsia="en-NZ"/>
        </w:rPr>
        <w:lastRenderedPageBreak/>
        <w:drawing>
          <wp:inline distT="0" distB="0" distL="0" distR="0" wp14:anchorId="67AE8B02" wp14:editId="4D493B78">
            <wp:extent cx="5940425" cy="172021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720215"/>
                    </a:xfrm>
                    <a:prstGeom prst="rect">
                      <a:avLst/>
                    </a:prstGeom>
                  </pic:spPr>
                </pic:pic>
              </a:graphicData>
            </a:graphic>
          </wp:inline>
        </w:drawing>
      </w:r>
    </w:p>
    <w:p w:rsidR="00222675" w:rsidRDefault="00222675" w:rsidP="00242DE9">
      <w:r w:rsidRPr="00222675">
        <w:rPr>
          <w:noProof/>
          <w:lang w:val="en-NZ" w:eastAsia="en-NZ"/>
        </w:rPr>
        <w:drawing>
          <wp:inline distT="0" distB="0" distL="0" distR="0" wp14:anchorId="5CA8C6DF" wp14:editId="51E23DF0">
            <wp:extent cx="5940425" cy="2517140"/>
            <wp:effectExtent l="0" t="0" r="3175" b="0"/>
            <wp:docPr id="808630161" name="Picture 80863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517140"/>
                    </a:xfrm>
                    <a:prstGeom prst="rect">
                      <a:avLst/>
                    </a:prstGeom>
                  </pic:spPr>
                </pic:pic>
              </a:graphicData>
            </a:graphic>
          </wp:inline>
        </w:drawing>
      </w:r>
    </w:p>
    <w:p w:rsidR="00222675" w:rsidRDefault="00222675" w:rsidP="008E7804">
      <w:pPr>
        <w:pStyle w:val="StyleCng"/>
      </w:pPr>
      <w:r>
        <w:t>Country: Tên quốc gia thuộc Liên Hợp Quốc</w:t>
      </w:r>
    </w:p>
    <w:p w:rsidR="00222675" w:rsidRDefault="00222675" w:rsidP="008E7804">
      <w:pPr>
        <w:pStyle w:val="StyleCng"/>
      </w:pPr>
      <w:r>
        <w:t xml:space="preserve">    Latitude: Vĩ độ của thủ đô</w:t>
      </w:r>
    </w:p>
    <w:p w:rsidR="00222675" w:rsidRDefault="00222675" w:rsidP="008E7804">
      <w:pPr>
        <w:pStyle w:val="StyleCng"/>
      </w:pPr>
      <w:r>
        <w:t xml:space="preserve">    Longitude: Kinh độ của thủ đô</w:t>
      </w:r>
    </w:p>
    <w:p w:rsidR="00222675" w:rsidRDefault="00222675" w:rsidP="008E7804">
      <w:pPr>
        <w:pStyle w:val="StyleCng"/>
      </w:pPr>
      <w:r>
        <w:t xml:space="preserve">    Commencement: Năm gia nhập tổ chức</w:t>
      </w:r>
    </w:p>
    <w:p w:rsidR="00222675" w:rsidRDefault="00222675" w:rsidP="008E7804">
      <w:pPr>
        <w:pStyle w:val="StyleCng"/>
      </w:pPr>
      <w:r>
        <w:t xml:space="preserve">    Population_y: Dân số quốc gia (triệu người)</w:t>
      </w:r>
    </w:p>
    <w:p w:rsidR="00222675" w:rsidRDefault="00222675" w:rsidP="008E7804">
      <w:pPr>
        <w:pStyle w:val="StyleCng"/>
      </w:pPr>
      <w:r>
        <w:t xml:space="preserve">    Area: Diện tích lãnh thổ (km^2)</w:t>
      </w:r>
    </w:p>
    <w:p w:rsidR="00222675" w:rsidRDefault="00222675" w:rsidP="008E7804">
      <w:pPr>
        <w:pStyle w:val="StyleCng"/>
      </w:pPr>
      <w:r>
        <w:t xml:space="preserve">    Capital: Thủ đô của quốc gia đó</w:t>
      </w:r>
    </w:p>
    <w:p w:rsidR="00222675" w:rsidRDefault="00222675" w:rsidP="00242DE9"/>
    <w:p w:rsidR="00C509FE" w:rsidRDefault="00C509FE" w:rsidP="00C509FE">
      <w:pPr>
        <w:pStyle w:val="Heading2"/>
      </w:pPr>
      <w:bookmarkStart w:id="9" w:name="_Toc148424950"/>
      <w:r>
        <w:lastRenderedPageBreak/>
        <w:t>Tổng quan về dữ liệu</w:t>
      </w:r>
      <w:bookmarkEnd w:id="9"/>
      <w:r>
        <w:t xml:space="preserve"> </w:t>
      </w:r>
    </w:p>
    <w:p w:rsidR="001A3DAD" w:rsidRDefault="00631706" w:rsidP="001A3DAD">
      <w:r w:rsidRPr="00631706">
        <w:rPr>
          <w:noProof/>
          <w:lang w:val="en-NZ" w:eastAsia="en-NZ"/>
        </w:rPr>
        <w:drawing>
          <wp:inline distT="0" distB="0" distL="0" distR="0" wp14:anchorId="69990030" wp14:editId="6897D2EF">
            <wp:extent cx="5940425" cy="239077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7266" cy="2397553"/>
                    </a:xfrm>
                    <a:prstGeom prst="rect">
                      <a:avLst/>
                    </a:prstGeom>
                  </pic:spPr>
                </pic:pic>
              </a:graphicData>
            </a:graphic>
          </wp:inline>
        </w:drawing>
      </w:r>
    </w:p>
    <w:p w:rsidR="002F03F6" w:rsidRDefault="002F03F6" w:rsidP="001A3DAD">
      <w:r w:rsidRPr="002F03F6">
        <w:rPr>
          <w:noProof/>
          <w:lang w:val="en-NZ" w:eastAsia="en-NZ"/>
        </w:rPr>
        <w:drawing>
          <wp:inline distT="0" distB="0" distL="0" distR="0" wp14:anchorId="6DDE2BFB" wp14:editId="4284983E">
            <wp:extent cx="5925377" cy="212437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5377" cy="2124371"/>
                    </a:xfrm>
                    <a:prstGeom prst="rect">
                      <a:avLst/>
                    </a:prstGeom>
                  </pic:spPr>
                </pic:pic>
              </a:graphicData>
            </a:graphic>
          </wp:inline>
        </w:drawing>
      </w:r>
    </w:p>
    <w:p w:rsidR="00D05622" w:rsidRDefault="00D05622" w:rsidP="00D05622">
      <w:pPr>
        <w:pStyle w:val="DoanVB"/>
      </w:pPr>
      <w:r w:rsidRPr="00D05622">
        <w:t>Dữ liệu là một bảng dữ liệu có cấu trúc chứa thông tin về</w:t>
      </w:r>
      <w:r>
        <w:t xml:space="preserve"> thời tiết</w:t>
      </w:r>
      <w:r w:rsidRPr="00D05622">
        <w:t xml:space="preserve">. Dữ liệu bao gồm 7753968 </w:t>
      </w:r>
      <w:r>
        <w:t xml:space="preserve">dòng, 18 </w:t>
      </w:r>
      <w:r w:rsidRPr="00D05622">
        <w:t xml:space="preserve"> cột và 11424 dòng chứa giá trị bị thiếu.</w:t>
      </w:r>
    </w:p>
    <w:p w:rsidR="00122E71" w:rsidRDefault="00122E71" w:rsidP="00122E71">
      <w:pPr>
        <w:pStyle w:val="DoanVB"/>
        <w:rPr>
          <w:b/>
        </w:rPr>
      </w:pPr>
      <w:r w:rsidRPr="00122E71">
        <w:rPr>
          <w:b/>
        </w:rPr>
        <w:t>Sơ lược về thông tin các cột:</w:t>
      </w:r>
    </w:p>
    <w:p w:rsidR="00D05622" w:rsidRDefault="00122E71" w:rsidP="00D05622">
      <w:pPr>
        <w:pStyle w:val="DoanVB"/>
      </w:pPr>
      <w:r>
        <w:t xml:space="preserve">- </w:t>
      </w:r>
      <w:r w:rsidR="00D05622">
        <w:t>time: Thời gian tại thời điểm đo đạc</w:t>
      </w:r>
    </w:p>
    <w:p w:rsidR="00D05622" w:rsidRDefault="00D05622" w:rsidP="00D05622">
      <w:pPr>
        <w:pStyle w:val="DoanVB"/>
      </w:pPr>
      <w:r>
        <w:t>- temperature_2m: Nhiệt độ không khí ở độ cao 2 mét so với mặt đất (°C)</w:t>
      </w:r>
    </w:p>
    <w:p w:rsidR="00D05622" w:rsidRDefault="00D05622" w:rsidP="00D05622">
      <w:pPr>
        <w:pStyle w:val="DoanVB"/>
      </w:pPr>
      <w:r>
        <w:t>- relativehumidity_2m: Độ ẩm tương đối ở độ cao 2 mét so với mặt đất (%)</w:t>
      </w:r>
    </w:p>
    <w:p w:rsidR="00D05622" w:rsidRDefault="00D05622" w:rsidP="00D05622">
      <w:pPr>
        <w:pStyle w:val="DoanVB"/>
      </w:pPr>
      <w:r>
        <w:t>- dewpoint_2m: Nhiệt độ điểm sương ở độ cao 2 mét so với mặt đất (°C)</w:t>
      </w:r>
    </w:p>
    <w:p w:rsidR="00D05622" w:rsidRDefault="00D05622" w:rsidP="00D05622">
      <w:pPr>
        <w:pStyle w:val="DoanVB"/>
      </w:pPr>
      <w:r>
        <w:t>- apparent_temperature: Nhiệt độ cảm nhận là nhiệt độ cảm nhận kết hợp yếu tố gió, độ ẩm tương đối và bức xạ mặt trời (°C)</w:t>
      </w:r>
    </w:p>
    <w:p w:rsidR="00D05622" w:rsidRDefault="00D05622" w:rsidP="00D05622">
      <w:pPr>
        <w:pStyle w:val="DoanVB"/>
      </w:pPr>
      <w:r>
        <w:t>- precipitation: Lượng kết tủa tổng (mưa, tuyết) của giờ trước. Dữ liệu được lưu trữ với độ chính xác 0,1 mm. Nếu dữ liệu lượng mưa được tính tổng thành tổng số tháng, có thể có những sai lệch nhỏ với tổng lượng mưa (mm)</w:t>
      </w:r>
    </w:p>
    <w:p w:rsidR="00D05622" w:rsidRDefault="00D05622" w:rsidP="00D05622">
      <w:pPr>
        <w:pStyle w:val="DoanVB"/>
      </w:pPr>
      <w:r>
        <w:t>- rain: Lượng mưa của giờ trước (mm)</w:t>
      </w:r>
    </w:p>
    <w:p w:rsidR="00D05622" w:rsidRDefault="00D05622" w:rsidP="00D05622">
      <w:pPr>
        <w:pStyle w:val="DoanVB"/>
      </w:pPr>
      <w:r>
        <w:lastRenderedPageBreak/>
        <w:t>- snowfall: Lượng tuyết rơi của giờ trước tính bằng centimet. Đối với lượng nước tương đương tính bằng milimét, chia cho 0.7 Ví dụ: 7 cm tuyết = 10 mm lượng nước tương đương lượng mưa (cm)</w:t>
      </w:r>
    </w:p>
    <w:p w:rsidR="00D05622" w:rsidRDefault="00D05622" w:rsidP="00D05622">
      <w:pPr>
        <w:pStyle w:val="DoanVB"/>
      </w:pPr>
      <w:r>
        <w:t>- weathercode: Điều kiện thời tiết dưới dạng mã thông dịch thời tiết WMO:</w:t>
      </w:r>
    </w:p>
    <w:p w:rsidR="00D05622" w:rsidRDefault="00D05622" w:rsidP="00D05622">
      <w:pPr>
        <w:pStyle w:val="DoanVB"/>
      </w:pPr>
      <w:r>
        <w:t xml:space="preserve">    + Mã 0: Thời tiết trong lành</w:t>
      </w:r>
    </w:p>
    <w:p w:rsidR="00D05622" w:rsidRDefault="00D05622" w:rsidP="00D05622">
      <w:pPr>
        <w:pStyle w:val="DoanVB"/>
      </w:pPr>
      <w:r>
        <w:t xml:space="preserve">    + Mã 1: Mây mỏng hoặc ít mây</w:t>
      </w:r>
    </w:p>
    <w:p w:rsidR="00D05622" w:rsidRDefault="00D05622" w:rsidP="00D05622">
      <w:pPr>
        <w:pStyle w:val="DoanVB"/>
      </w:pPr>
      <w:r>
        <w:t xml:space="preserve">    + Mã 2: Mây xám hoặc có mây</w:t>
      </w:r>
    </w:p>
    <w:p w:rsidR="00D05622" w:rsidRDefault="00D05622" w:rsidP="00D05622">
      <w:pPr>
        <w:pStyle w:val="DoanVB"/>
      </w:pPr>
      <w:r>
        <w:t xml:space="preserve">    + Mã 3: Mây dày</w:t>
      </w:r>
    </w:p>
    <w:p w:rsidR="00D05622" w:rsidRDefault="00D05622" w:rsidP="00D05622">
      <w:pPr>
        <w:pStyle w:val="DoanVB"/>
      </w:pPr>
      <w:r>
        <w:t xml:space="preserve">    + Mã 51: Có mưa</w:t>
      </w:r>
    </w:p>
    <w:p w:rsidR="00D05622" w:rsidRDefault="00D05622" w:rsidP="00D05622">
      <w:pPr>
        <w:pStyle w:val="DoanVB"/>
      </w:pPr>
      <w:r>
        <w:t xml:space="preserve">    + Mã 53: Mưa rào</w:t>
      </w:r>
    </w:p>
    <w:p w:rsidR="00D05622" w:rsidRDefault="00D05622" w:rsidP="00D05622">
      <w:pPr>
        <w:pStyle w:val="DoanVB"/>
      </w:pPr>
      <w:r>
        <w:t xml:space="preserve">    + Mã 55: Mưa đá</w:t>
      </w:r>
    </w:p>
    <w:p w:rsidR="00D05622" w:rsidRDefault="00D05622" w:rsidP="00D05622">
      <w:pPr>
        <w:pStyle w:val="DoanVB"/>
      </w:pPr>
      <w:r>
        <w:t xml:space="preserve">    + Mã 61: Có tuyết</w:t>
      </w:r>
    </w:p>
    <w:p w:rsidR="00D05622" w:rsidRDefault="00D05622" w:rsidP="00D05622">
      <w:pPr>
        <w:pStyle w:val="DoanVB"/>
      </w:pPr>
      <w:r>
        <w:t xml:space="preserve">    + Mã 63: Tuyết rơi</w:t>
      </w:r>
    </w:p>
    <w:p w:rsidR="00D05622" w:rsidRDefault="00D05622" w:rsidP="00D05622">
      <w:pPr>
        <w:pStyle w:val="DoanVB"/>
      </w:pPr>
      <w:r>
        <w:t xml:space="preserve">    + Mã 71: Có sấm sét</w:t>
      </w:r>
    </w:p>
    <w:p w:rsidR="00D05622" w:rsidRDefault="00D05622" w:rsidP="00D05622">
      <w:pPr>
        <w:pStyle w:val="DoanVB"/>
      </w:pPr>
      <w:r>
        <w:t xml:space="preserve">    + Mã 73: Sấm sét và mưa</w:t>
      </w:r>
    </w:p>
    <w:p w:rsidR="00D05622" w:rsidRDefault="00D05622" w:rsidP="00D05622">
      <w:pPr>
        <w:pStyle w:val="DoanVB"/>
      </w:pPr>
      <w:r>
        <w:t xml:space="preserve">    + Mã 65: Sấm sét và tuyết</w:t>
      </w:r>
    </w:p>
    <w:p w:rsidR="00D05622" w:rsidRDefault="00D05622" w:rsidP="00D05622">
      <w:pPr>
        <w:pStyle w:val="DoanVB"/>
      </w:pPr>
      <w:r>
        <w:t xml:space="preserve">    + Mã 75: Sấm sét và mưa đá</w:t>
      </w:r>
    </w:p>
    <w:p w:rsidR="00D05622" w:rsidRDefault="00D05622" w:rsidP="00D05622">
      <w:pPr>
        <w:pStyle w:val="DoanVB"/>
      </w:pPr>
      <w:r>
        <w:t>- pressure_msl: Áp suất không khí tại mực nước biển trung bình. Được sử dụng trong khí tượng học (hPa)</w:t>
      </w:r>
    </w:p>
    <w:p w:rsidR="00D05622" w:rsidRDefault="00D05622" w:rsidP="00D05622">
      <w:pPr>
        <w:pStyle w:val="DoanVB"/>
      </w:pPr>
      <w:r>
        <w:t>- surface_pressure: Áp suất tại bề mặt. Áp suất bề mặt giảm khi độ cao tăng (hPa)</w:t>
      </w:r>
    </w:p>
    <w:p w:rsidR="00D05622" w:rsidRDefault="00D05622" w:rsidP="00D05622">
      <w:pPr>
        <w:pStyle w:val="DoanVB"/>
      </w:pPr>
      <w:r>
        <w:t>- cloudcover: Tổng phần trăm diện tích độ che phủ của mây (%)</w:t>
      </w:r>
    </w:p>
    <w:p w:rsidR="00D05622" w:rsidRDefault="00D05622" w:rsidP="00D05622">
      <w:pPr>
        <w:pStyle w:val="DoanVB"/>
      </w:pPr>
      <w:r>
        <w:t>- windspeed_10m: Tốc độ gió ở độ cao 10m so với mặt đất (km/h)</w:t>
      </w:r>
    </w:p>
    <w:p w:rsidR="00D05622" w:rsidRDefault="00D05622" w:rsidP="00D05622">
      <w:pPr>
        <w:pStyle w:val="DoanVB"/>
      </w:pPr>
      <w:r>
        <w:t>- winddirection_10m: Hướng gió ở độ cao 10m so với mặt đất (độ) (0 độ bắt đầu từ N, chạy theo chiều kim đồng hồ)</w:t>
      </w:r>
    </w:p>
    <w:p w:rsidR="00D05622" w:rsidRDefault="00D05622" w:rsidP="00D05622">
      <w:pPr>
        <w:pStyle w:val="DoanVB"/>
      </w:pPr>
      <w:r>
        <w:t>- soil_temperature_0_to_7cm: Nhiệt độ trung bình của các lớp đất tại độ sâu 0-7m. (°C)</w:t>
      </w:r>
    </w:p>
    <w:p w:rsidR="00D05622" w:rsidRDefault="00D05622" w:rsidP="00D05622">
      <w:pPr>
        <w:pStyle w:val="DoanVB"/>
      </w:pPr>
      <w:r>
        <w:t>- soil_moisture_0_to_7cm: Hàm lượng nước trong lòng đất trung bình trong 1 m³ đất tại độ sâu 0-7m (m³)</w:t>
      </w:r>
    </w:p>
    <w:p w:rsidR="00D05622" w:rsidRDefault="00D05622" w:rsidP="00D05622">
      <w:pPr>
        <w:pStyle w:val="DoanVB"/>
      </w:pPr>
      <w:r>
        <w:t>- is_day: Là ban ngày hay không</w:t>
      </w:r>
    </w:p>
    <w:p w:rsidR="00D05622" w:rsidRPr="001A3DAD" w:rsidRDefault="00D05622" w:rsidP="00D05622">
      <w:pPr>
        <w:pStyle w:val="DoanVB"/>
      </w:pPr>
      <w:r>
        <w:t>- City: Thành phố, nơi đo đạc</w:t>
      </w:r>
    </w:p>
    <w:p w:rsidR="00C509FE" w:rsidRDefault="00E95374" w:rsidP="0082758A">
      <w:pPr>
        <w:pStyle w:val="Heading2"/>
      </w:pPr>
      <w:bookmarkStart w:id="10" w:name="_Toc148424951"/>
      <w:r>
        <w:lastRenderedPageBreak/>
        <w:t>Xử lý dữ liệu</w:t>
      </w:r>
      <w:bookmarkEnd w:id="10"/>
    </w:p>
    <w:p w:rsidR="0065795C" w:rsidRPr="001C2375" w:rsidRDefault="000B778E" w:rsidP="000B778E">
      <w:pPr>
        <w:ind w:left="142"/>
        <w:rPr>
          <w:b/>
        </w:rPr>
      </w:pPr>
      <w:r w:rsidRPr="001C2375">
        <w:rPr>
          <w:b/>
        </w:rPr>
        <w:t xml:space="preserve">Kiểu dữ liệu : </w:t>
      </w:r>
    </w:p>
    <w:p w:rsidR="000B778E" w:rsidRDefault="008E1211" w:rsidP="000B778E">
      <w:pPr>
        <w:ind w:left="142"/>
      </w:pPr>
      <w:r w:rsidRPr="008E1211">
        <w:rPr>
          <w:noProof/>
          <w:lang w:val="en-NZ" w:eastAsia="en-NZ"/>
        </w:rPr>
        <w:drawing>
          <wp:inline distT="0" distB="0" distL="0" distR="0" wp14:anchorId="3A81C5D4" wp14:editId="06AA06C1">
            <wp:extent cx="5382376" cy="6716062"/>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2376" cy="6716062"/>
                    </a:xfrm>
                    <a:prstGeom prst="rect">
                      <a:avLst/>
                    </a:prstGeom>
                  </pic:spPr>
                </pic:pic>
              </a:graphicData>
            </a:graphic>
          </wp:inline>
        </w:drawing>
      </w:r>
    </w:p>
    <w:p w:rsidR="00E61966" w:rsidRPr="001C2375" w:rsidRDefault="00E61966" w:rsidP="000B778E">
      <w:pPr>
        <w:ind w:left="142"/>
        <w:rPr>
          <w:b/>
        </w:rPr>
      </w:pPr>
      <w:r w:rsidRPr="001C2375">
        <w:rPr>
          <w:b/>
        </w:rPr>
        <w:t>Thống kê cơ bản :</w:t>
      </w:r>
    </w:p>
    <w:p w:rsidR="004514CC" w:rsidRDefault="008D3D3A" w:rsidP="000B778E">
      <w:pPr>
        <w:ind w:left="142"/>
      </w:pPr>
      <w:r w:rsidRPr="008D3D3A">
        <w:rPr>
          <w:noProof/>
          <w:lang w:val="en-NZ" w:eastAsia="en-NZ"/>
        </w:rPr>
        <w:drawing>
          <wp:inline distT="0" distB="0" distL="0" distR="0" wp14:anchorId="409B88F6" wp14:editId="4352337D">
            <wp:extent cx="5940425" cy="680720"/>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680720"/>
                    </a:xfrm>
                    <a:prstGeom prst="rect">
                      <a:avLst/>
                    </a:prstGeom>
                  </pic:spPr>
                </pic:pic>
              </a:graphicData>
            </a:graphic>
          </wp:inline>
        </w:drawing>
      </w:r>
    </w:p>
    <w:p w:rsidR="00D03617" w:rsidRDefault="00D03617" w:rsidP="000B778E">
      <w:pPr>
        <w:ind w:left="142"/>
      </w:pPr>
    </w:p>
    <w:p w:rsidR="00D03617" w:rsidRPr="001C2375" w:rsidRDefault="00D03617" w:rsidP="000B778E">
      <w:pPr>
        <w:ind w:left="142"/>
        <w:rPr>
          <w:b/>
        </w:rPr>
      </w:pPr>
      <w:r w:rsidRPr="001C2375">
        <w:rPr>
          <w:b/>
        </w:rPr>
        <w:t xml:space="preserve">Nhận xét : </w:t>
      </w:r>
    </w:p>
    <w:p w:rsidR="00D03617" w:rsidRDefault="00D03617" w:rsidP="00D03617">
      <w:pPr>
        <w:ind w:left="142"/>
      </w:pPr>
      <w:r>
        <w:lastRenderedPageBreak/>
        <w:t>- Dựa vào *count*, không có giá trị ở cột nào bị thiếu</w:t>
      </w:r>
    </w:p>
    <w:p w:rsidR="00D03617" w:rsidRDefault="00D03617" w:rsidP="00D03617">
      <w:pPr>
        <w:ind w:left="142"/>
      </w:pPr>
      <w:r>
        <w:t>- Dựa vào *min,max*, không có thuộc tính đơn vị % nào có giá trị âm và giá trị vượt quá 100%. Tuy nhiên cột **soil_moisture_0_to_7cm** có min mang giá trị âm. Cần tìm hiểu giá trị này, liệu có phải bất thường?</w:t>
      </w:r>
    </w:p>
    <w:p w:rsidR="00D03617" w:rsidRDefault="00D03617" w:rsidP="00D03617">
      <w:pPr>
        <w:ind w:left="142"/>
      </w:pPr>
      <w:r>
        <w:t>- 2 cột **temperature** có độ trải lớn do sự khác biệt về mùa và về vị trí của thành phố vùng cực, vùng xích đạo. Cần kiểm tra xem liệu có phải là giá trị outlier. Trung bình, trung vị gần tương đương nhau. Tuy nhiên độ lệch chuẩn của **apparent_temperature** cao hơn **temperature_2m**, cho thấy dữ liệu của **apparent_temperature** tập trung vào điểm trung bình ít hơn so với **temperature_2m**</w:t>
      </w:r>
    </w:p>
    <w:p w:rsidR="00D03617" w:rsidRDefault="00D03617" w:rsidP="00D03617">
      <w:pPr>
        <w:ind w:left="142"/>
      </w:pPr>
      <w:r>
        <w:t>- **relativehumidity_2m**: Dựa vào tứ phân vị thứ nhất (60%) và mean (71), std (20.7), các thành phố đa phần ở những khó xảy ra hạn hán (mức đề phòng hạn hán là ~&lt; 39%).</w:t>
      </w:r>
    </w:p>
    <w:p w:rsidR="00D03617" w:rsidRDefault="00D03617" w:rsidP="00D03617">
      <w:pPr>
        <w:ind w:left="142"/>
      </w:pPr>
      <w:r>
        <w:t>- Dựa theo tứ phân vị thứ 3 của các cột **precipitation, rain, snowfall** cho thấy thời tiết đa phần không có mưa hay tuyết.</w:t>
      </w:r>
    </w:p>
    <w:p w:rsidR="00D03617" w:rsidRDefault="00D03617" w:rsidP="00D03617">
      <w:pPr>
        <w:ind w:left="142"/>
      </w:pPr>
      <w:r>
        <w:t>- **weathercode, is_day** trên thực tế là giá trị định tính nên các giá trị thống kê trên không có ý nghĩa.</w:t>
      </w:r>
    </w:p>
    <w:p w:rsidR="00344ED3" w:rsidRDefault="00D03617" w:rsidP="00344ED3">
      <w:pPr>
        <w:ind w:left="142"/>
      </w:pPr>
      <w:r>
        <w:t>- **windspeed_10m** có max cao bất thường. Cần kiểm tra liệu có phải outlier hay do bão.</w:t>
      </w:r>
      <w:r w:rsidR="00344ED3" w:rsidRPr="00344ED3">
        <w:t xml:space="preserve"> </w:t>
      </w:r>
      <w:r w:rsidR="00344ED3">
        <w:t xml:space="preserve"> </w:t>
      </w:r>
    </w:p>
    <w:p w:rsidR="00D03617" w:rsidRDefault="00344ED3" w:rsidP="00344ED3">
      <w:pPr>
        <w:ind w:left="142"/>
      </w:pPr>
      <w:r>
        <w:t>- Chỉ có giá trị max ở cột Capital bất thường. Cần kiểm tra tên các thành phố, thủ đô ở cả 2 bảng dữ liệu</w:t>
      </w:r>
    </w:p>
    <w:p w:rsidR="00344ED3" w:rsidRDefault="006F35E7" w:rsidP="00D03617">
      <w:pPr>
        <w:ind w:left="142"/>
      </w:pPr>
      <w:r w:rsidRPr="006F35E7">
        <w:rPr>
          <w:noProof/>
          <w:lang w:val="en-NZ" w:eastAsia="en-NZ"/>
        </w:rPr>
        <w:drawing>
          <wp:inline distT="0" distB="0" distL="0" distR="0" wp14:anchorId="1DA2E5A2" wp14:editId="14F87F95">
            <wp:extent cx="5940425" cy="699770"/>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699770"/>
                    </a:xfrm>
                    <a:prstGeom prst="rect">
                      <a:avLst/>
                    </a:prstGeom>
                  </pic:spPr>
                </pic:pic>
              </a:graphicData>
            </a:graphic>
          </wp:inline>
        </w:drawing>
      </w:r>
    </w:p>
    <w:p w:rsidR="006F35E7" w:rsidRPr="001C2375" w:rsidRDefault="006F35E7" w:rsidP="006F35E7">
      <w:pPr>
        <w:ind w:left="142"/>
        <w:rPr>
          <w:b/>
        </w:rPr>
      </w:pPr>
      <w:r w:rsidRPr="001C2375">
        <w:rPr>
          <w:b/>
        </w:rPr>
        <w:t>Nhận xét :</w:t>
      </w:r>
    </w:p>
    <w:p w:rsidR="004325F8" w:rsidRDefault="004325F8" w:rsidP="004325F8">
      <w:pPr>
        <w:ind w:left="142"/>
      </w:pPr>
      <w:r>
        <w:t>- Có thể thấy không có giá trị nào bị null.</w:t>
      </w:r>
    </w:p>
    <w:p w:rsidR="004325F8" w:rsidRDefault="004325F8" w:rsidP="001E737D">
      <w:pPr>
        <w:ind w:left="142"/>
      </w:pPr>
      <w:r>
        <w:t>- Vì kiểu dữ liệu đa phần là kiểu số nên có thể dữ liệu null được thay thế bằng giá trị thay thế hoặc 0. Tuy nhiên khả năng gán 0 cho giá trị null khó có thể xảy ra do 0 cũng là giá trị có ý nghĩa, vì vậy người hoặc máy nhập liệu sẽ không gán 0 thay cho giá trị null. Còn lại thông thường sẽ chọn 1 giá trị ngoài khoảng giá trị của các cột (chẳng hạn cột về % từ 0-100, null sẽ thay thế bằng -1), tuy nhiên khi describe không thấy xuất hiện giá trị min hay max nào bất thườ</w:t>
      </w:r>
      <w:r w:rsidR="001E737D">
        <w:t>ng.</w:t>
      </w:r>
    </w:p>
    <w:p w:rsidR="004325F8" w:rsidRDefault="004325F8" w:rsidP="004325F8">
      <w:pPr>
        <w:ind w:left="142"/>
      </w:pPr>
      <w:r>
        <w:t>- Cần lưu ý **time** liệu có mang 1 giá trị nào thay thế giá trị null (Vì đang là kiểu object) Nếu có lỗi trong quá trình chuyển thành datetime thì đó chính là giá trị thay thế null</w:t>
      </w:r>
    </w:p>
    <w:p w:rsidR="005C1600" w:rsidRDefault="004325F8" w:rsidP="00130BFF">
      <w:pPr>
        <w:ind w:left="142"/>
      </w:pPr>
      <w:r>
        <w:lastRenderedPageBreak/>
        <w:t>- Cột **City** không thể null do trong quá trình nối bảng đều có thêm giá trị của các thành phố</w:t>
      </w:r>
    </w:p>
    <w:p w:rsidR="005C1600" w:rsidRDefault="005C1600" w:rsidP="0094504A">
      <w:r w:rsidRPr="001C2375">
        <w:rPr>
          <w:b/>
        </w:rPr>
        <w:t>Trùng lặp</w:t>
      </w:r>
      <w:r>
        <w:t xml:space="preserve"> :</w:t>
      </w:r>
    </w:p>
    <w:p w:rsidR="007E43D6" w:rsidRDefault="00DD3431" w:rsidP="0094504A">
      <w:r w:rsidRPr="00DD3431">
        <w:rPr>
          <w:noProof/>
          <w:lang w:val="en-NZ" w:eastAsia="en-NZ"/>
        </w:rPr>
        <w:drawing>
          <wp:inline distT="0" distB="0" distL="0" distR="0" wp14:anchorId="7AD0704D" wp14:editId="09F1E348">
            <wp:extent cx="5940425" cy="290004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900045"/>
                    </a:xfrm>
                    <a:prstGeom prst="rect">
                      <a:avLst/>
                    </a:prstGeom>
                  </pic:spPr>
                </pic:pic>
              </a:graphicData>
            </a:graphic>
          </wp:inline>
        </w:drawing>
      </w:r>
    </w:p>
    <w:p w:rsidR="00DB20D9" w:rsidRDefault="00405C7B" w:rsidP="0094504A">
      <w:r w:rsidRPr="00405C7B">
        <w:rPr>
          <w:noProof/>
          <w:lang w:val="en-NZ" w:eastAsia="en-NZ"/>
        </w:rPr>
        <w:drawing>
          <wp:inline distT="0" distB="0" distL="0" distR="0" wp14:anchorId="780EC5DB" wp14:editId="577B1292">
            <wp:extent cx="5940425" cy="1537970"/>
            <wp:effectExtent l="0" t="0" r="317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537970"/>
                    </a:xfrm>
                    <a:prstGeom prst="rect">
                      <a:avLst/>
                    </a:prstGeom>
                  </pic:spPr>
                </pic:pic>
              </a:graphicData>
            </a:graphic>
          </wp:inline>
        </w:drawing>
      </w:r>
    </w:p>
    <w:p w:rsidR="00BB5A6C" w:rsidRDefault="00BB5A6C" w:rsidP="00BB5A6C">
      <w:r>
        <w:t>Có các cặp thời gian gần nhau (cách nhau 1h) và cùng thành phố. Số liệu có thể giống nhau do:</w:t>
      </w:r>
    </w:p>
    <w:p w:rsidR="00BB5A6C" w:rsidRDefault="00BB5A6C" w:rsidP="00BB5A6C">
      <w:r>
        <w:t>+ Số liệu 2 giờ thực sự giống nhau</w:t>
      </w:r>
    </w:p>
    <w:p w:rsidR="00BB5A6C" w:rsidRDefault="00BB5A6C" w:rsidP="00BB5A6C">
      <w:r>
        <w:t>+ Bản ghi có thời gian muộn hơn chưa kịp update số liệ</w:t>
      </w:r>
      <w:r w:rsidR="005F18B7">
        <w:t>u nên đã fill method = "bfill"</w:t>
      </w:r>
    </w:p>
    <w:p w:rsidR="00BB5A6C" w:rsidRDefault="00BB5A6C" w:rsidP="00BB5A6C">
      <w:r>
        <w:t>Kiểm tra trường hợp đầ</w:t>
      </w:r>
      <w:r w:rsidR="000A4DFE">
        <w:t xml:space="preserve">u tiên: </w:t>
      </w:r>
      <w:r>
        <w:t>Số liệu giống nhau thậ</w:t>
      </w:r>
      <w:r w:rsidR="000A4DFE">
        <w:t>t hay không</w:t>
      </w:r>
    </w:p>
    <w:p w:rsidR="000A4DFE" w:rsidRDefault="000A4DFE" w:rsidP="00BB5A6C">
      <w:r w:rsidRPr="000A4DFE">
        <w:rPr>
          <w:noProof/>
          <w:lang w:val="en-NZ" w:eastAsia="en-NZ"/>
        </w:rPr>
        <w:drawing>
          <wp:inline distT="0" distB="0" distL="0" distR="0" wp14:anchorId="3A8D6A4B" wp14:editId="0F839E9A">
            <wp:extent cx="5940425" cy="12573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257300"/>
                    </a:xfrm>
                    <a:prstGeom prst="rect">
                      <a:avLst/>
                    </a:prstGeom>
                  </pic:spPr>
                </pic:pic>
              </a:graphicData>
            </a:graphic>
          </wp:inline>
        </w:drawing>
      </w:r>
    </w:p>
    <w:p w:rsidR="000A4DFE" w:rsidRDefault="000A4DFE" w:rsidP="000A4DFE">
      <w:r>
        <w:t>Nhận xét : Có thể thấy các giá trị của các giờ liên tiếp gần như là giống nhau. Vì vậy trường hợp số liệu giống nhau có thể xảy ra</w:t>
      </w:r>
    </w:p>
    <w:p w:rsidR="000A4DFE" w:rsidRDefault="000A4DFE" w:rsidP="000A4DFE">
      <w:r>
        <w:lastRenderedPageBreak/>
        <w:t>KẾT LUẬN: Không có giá trị nào bị trùng lặ</w:t>
      </w:r>
      <w:r w:rsidR="005A6D2C">
        <w:t>p</w:t>
      </w:r>
    </w:p>
    <w:p w:rsidR="0082758A" w:rsidRDefault="0082758A" w:rsidP="0082758A">
      <w:pPr>
        <w:pStyle w:val="Heading2"/>
      </w:pPr>
      <w:bookmarkStart w:id="11" w:name="_Toc148424952"/>
      <w:r>
        <w:t>Khám phá dữ liệu :</w:t>
      </w:r>
      <w:bookmarkEnd w:id="11"/>
    </w:p>
    <w:p w:rsidR="001C2375" w:rsidRDefault="00C6130B" w:rsidP="001C2375">
      <w:r w:rsidRPr="00C6130B">
        <w:rPr>
          <w:noProof/>
          <w:lang w:val="en-NZ" w:eastAsia="en-NZ"/>
        </w:rPr>
        <w:drawing>
          <wp:inline distT="0" distB="0" distL="0" distR="0" wp14:anchorId="0D346359" wp14:editId="1EC1CD8B">
            <wp:extent cx="5940425" cy="112204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122045"/>
                    </a:xfrm>
                    <a:prstGeom prst="rect">
                      <a:avLst/>
                    </a:prstGeom>
                  </pic:spPr>
                </pic:pic>
              </a:graphicData>
            </a:graphic>
          </wp:inline>
        </w:drawing>
      </w:r>
    </w:p>
    <w:p w:rsidR="001367AA" w:rsidRDefault="001367AA" w:rsidP="001C2375">
      <w:pPr>
        <w:rPr>
          <w:b/>
        </w:rPr>
      </w:pPr>
    </w:p>
    <w:p w:rsidR="00E4203C" w:rsidRDefault="00053FA7" w:rsidP="002D332E">
      <w:pPr>
        <w:rPr>
          <w:b/>
        </w:rPr>
      </w:pPr>
      <w:r w:rsidRPr="00053FA7">
        <w:rPr>
          <w:b/>
          <w:noProof/>
          <w:lang w:val="en-NZ" w:eastAsia="en-NZ"/>
        </w:rPr>
        <w:drawing>
          <wp:inline distT="0" distB="0" distL="0" distR="0" wp14:anchorId="446E0846" wp14:editId="0FBACADD">
            <wp:extent cx="5940425" cy="5290185"/>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290185"/>
                    </a:xfrm>
                    <a:prstGeom prst="rect">
                      <a:avLst/>
                    </a:prstGeom>
                  </pic:spPr>
                </pic:pic>
              </a:graphicData>
            </a:graphic>
          </wp:inline>
        </w:drawing>
      </w:r>
    </w:p>
    <w:p w:rsidR="00297D01" w:rsidRPr="00297D01" w:rsidRDefault="00297D01" w:rsidP="00297D01">
      <w:r>
        <w:rPr>
          <w:b/>
        </w:rPr>
        <w:t xml:space="preserve">Nhận xét : </w:t>
      </w:r>
      <w:r w:rsidRPr="00297D01">
        <w:t>Có thể thấy temperature_2m, apparent_temperature, dewpoint_2m và soil_temperature_0_to_7cm có tương quan với nhau rất cao. Tất cả đều liên quan đến nhiệt độ và có mối quan hệ vớ</w:t>
      </w:r>
      <w:r>
        <w:t>i nhau.</w:t>
      </w:r>
    </w:p>
    <w:p w:rsidR="0014067A" w:rsidRPr="00297D01" w:rsidRDefault="00297D01" w:rsidP="00297D01">
      <w:r w:rsidRPr="00297D01">
        <w:t>Độ che phủ mây cũng ảnh hưởng tới một phần thời tiết và độ ẩm</w:t>
      </w:r>
      <w:r w:rsidRPr="00297D01">
        <w:rPr>
          <w:b/>
        </w:rPr>
        <w:t>.</w:t>
      </w:r>
    </w:p>
    <w:p w:rsidR="007D3320" w:rsidRDefault="007670DD" w:rsidP="002D332E">
      <w:pPr>
        <w:rPr>
          <w:b/>
        </w:rPr>
      </w:pPr>
      <w:r w:rsidRPr="007670DD">
        <w:rPr>
          <w:b/>
          <w:noProof/>
          <w:lang w:val="en-NZ" w:eastAsia="en-NZ"/>
        </w:rPr>
        <w:lastRenderedPageBreak/>
        <w:drawing>
          <wp:inline distT="0" distB="0" distL="0" distR="0" wp14:anchorId="47DCA981" wp14:editId="3B3CD9A8">
            <wp:extent cx="5940425" cy="248729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87295"/>
                    </a:xfrm>
                    <a:prstGeom prst="rect">
                      <a:avLst/>
                    </a:prstGeom>
                  </pic:spPr>
                </pic:pic>
              </a:graphicData>
            </a:graphic>
          </wp:inline>
        </w:drawing>
      </w:r>
    </w:p>
    <w:p w:rsidR="0061449A" w:rsidRDefault="00803112" w:rsidP="002D332E">
      <w:pPr>
        <w:rPr>
          <w:b/>
        </w:rPr>
      </w:pPr>
      <w:r w:rsidRPr="00803112">
        <w:rPr>
          <w:b/>
          <w:noProof/>
          <w:lang w:val="en-NZ" w:eastAsia="en-NZ"/>
        </w:rPr>
        <w:drawing>
          <wp:inline distT="0" distB="0" distL="0" distR="0" wp14:anchorId="7E9AF2C6" wp14:editId="156AFD3A">
            <wp:extent cx="5940425" cy="38893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889375"/>
                    </a:xfrm>
                    <a:prstGeom prst="rect">
                      <a:avLst/>
                    </a:prstGeom>
                  </pic:spPr>
                </pic:pic>
              </a:graphicData>
            </a:graphic>
          </wp:inline>
        </w:drawing>
      </w:r>
    </w:p>
    <w:p w:rsidR="006C65C0" w:rsidRDefault="002D41F0" w:rsidP="002D41F0">
      <w:pPr>
        <w:rPr>
          <w:b/>
        </w:rPr>
      </w:pPr>
      <w:r>
        <w:rPr>
          <w:b/>
        </w:rPr>
        <w:t>Nhận xét :</w:t>
      </w:r>
    </w:p>
    <w:p w:rsidR="002D41F0" w:rsidRPr="007A6EE7" w:rsidRDefault="002D41F0" w:rsidP="006C65C0">
      <w:pPr>
        <w:pStyle w:val="ListParagraph"/>
        <w:numPr>
          <w:ilvl w:val="0"/>
          <w:numId w:val="10"/>
        </w:numPr>
      </w:pPr>
      <w:r w:rsidRPr="007A6EE7">
        <w:t>Nhiệt độ theo từng năm đều có 1 chu trình là lạnh vào mùa xuân, ấm dần và nóng vào giữa năm (tháng 6- tháng 8) rồi lạnh dần đế</w:t>
      </w:r>
      <w:r w:rsidR="00F1660C" w:rsidRPr="007A6EE7">
        <w:t>n mùa đông.</w:t>
      </w:r>
    </w:p>
    <w:p w:rsidR="002D41F0" w:rsidRPr="007A6EE7" w:rsidRDefault="002D41F0" w:rsidP="006C65C0">
      <w:pPr>
        <w:pStyle w:val="ListParagraph"/>
        <w:numPr>
          <w:ilvl w:val="0"/>
          <w:numId w:val="10"/>
        </w:numPr>
      </w:pPr>
      <w:r w:rsidRPr="007A6EE7">
        <w:t>Năm 2023 có sự chênh lệch về nhiệt độ, nhiệt độ cảm nhận cao nhất tức rõ rệt hơn hẳn so với các năm còn lạ</w:t>
      </w:r>
      <w:r w:rsidR="00F1660C" w:rsidRPr="007A6EE7">
        <w:t>i</w:t>
      </w:r>
    </w:p>
    <w:p w:rsidR="002D41F0" w:rsidRPr="007A6EE7" w:rsidRDefault="002D41F0" w:rsidP="006C65C0">
      <w:pPr>
        <w:pStyle w:val="ListParagraph"/>
        <w:numPr>
          <w:ilvl w:val="0"/>
          <w:numId w:val="10"/>
        </w:numPr>
      </w:pPr>
      <w:r w:rsidRPr="007A6EE7">
        <w:t>Nhiệt độ mặt đất đa phần nóng hơn so với nhiệt độ cảm nhận, nhiệt độ, điểm sương. Vào mùa đông, nhiệt độ có thể chênh lệch khoảng 2°C so với nhiệt độ ngoài trời. Vì vậy một vài con vật biết tận dụng việc ở trong hang vào kì ngủ đông để giữa được nhiệt tố</w:t>
      </w:r>
      <w:r w:rsidR="00F1660C" w:rsidRPr="007A6EE7">
        <w:t>t hơn.</w:t>
      </w:r>
    </w:p>
    <w:p w:rsidR="002D41F0" w:rsidRPr="007A6EE7" w:rsidRDefault="002D41F0" w:rsidP="006C65C0">
      <w:pPr>
        <w:pStyle w:val="ListParagraph"/>
        <w:numPr>
          <w:ilvl w:val="0"/>
          <w:numId w:val="10"/>
        </w:numPr>
      </w:pPr>
      <w:r w:rsidRPr="007A6EE7">
        <w:lastRenderedPageBreak/>
        <w:t>Nhiệt độ điểm sương lúc nào cũng thấp hơn so với 3 loại nhiệt độ trên khoảng 5-8 °C</w:t>
      </w:r>
    </w:p>
    <w:p w:rsidR="002D41F0" w:rsidRPr="007A6EE7" w:rsidRDefault="002D41F0" w:rsidP="006C65C0">
      <w:pPr>
        <w:pStyle w:val="ListParagraph"/>
        <w:numPr>
          <w:ilvl w:val="0"/>
          <w:numId w:val="10"/>
        </w:numPr>
      </w:pPr>
      <w:r w:rsidRPr="007A6EE7">
        <w:t>Có thể thấy nhiệt độ cảm nhận dao động mạnh hơn so với nhiệt độ thực tế, vì vậ</w:t>
      </w:r>
      <w:r w:rsidR="00F1660C" w:rsidRPr="007A6EE7">
        <w:t>y:</w:t>
      </w:r>
    </w:p>
    <w:p w:rsidR="002D41F0" w:rsidRPr="007A6EE7" w:rsidRDefault="002D41F0" w:rsidP="006C65C0">
      <w:pPr>
        <w:pStyle w:val="ListParagraph"/>
        <w:numPr>
          <w:ilvl w:val="0"/>
          <w:numId w:val="11"/>
        </w:numPr>
      </w:pPr>
      <w:r w:rsidRPr="007A6EE7">
        <w:t>Vào mùa hè, chúng ta sẽ cảm thấy nóng hơn khoảng 1 - 1.5 °C so với nhiệt độ dự báo</w:t>
      </w:r>
    </w:p>
    <w:p w:rsidR="002D41F0" w:rsidRPr="007A6EE7" w:rsidRDefault="002D41F0" w:rsidP="006C65C0">
      <w:pPr>
        <w:pStyle w:val="ListParagraph"/>
        <w:numPr>
          <w:ilvl w:val="0"/>
          <w:numId w:val="11"/>
        </w:numPr>
      </w:pPr>
      <w:r w:rsidRPr="007A6EE7">
        <w:t>Vào mùa đông, chúng ta sẽ cảm thấy lạnh hơn khoảng 0.5°C so với nhiệt độ dự</w:t>
      </w:r>
      <w:r w:rsidR="00F1660C" w:rsidRPr="007A6EE7">
        <w:t xml:space="preserve"> báo</w:t>
      </w:r>
    </w:p>
    <w:p w:rsidR="00AA3DE4" w:rsidRDefault="002D41F0" w:rsidP="002D41F0">
      <w:r w:rsidRPr="00675888">
        <w:rPr>
          <w:b/>
        </w:rPr>
        <w:t xml:space="preserve">Lưu ý </w:t>
      </w:r>
      <w:r w:rsidR="00675888">
        <w:rPr>
          <w:b/>
        </w:rPr>
        <w:t xml:space="preserve">: </w:t>
      </w:r>
      <w:r w:rsidR="00675888" w:rsidRPr="00675888">
        <w:t>r</w:t>
      </w:r>
      <w:r w:rsidRPr="007A6EE7">
        <w:t>ằng điều này còn phụ thuộc vào lượng hơi ẩm trong không khí.</w:t>
      </w:r>
    </w:p>
    <w:p w:rsidR="00BA6530" w:rsidRDefault="00BA6530" w:rsidP="002D41F0">
      <w:r w:rsidRPr="00BA6530">
        <w:rPr>
          <w:noProof/>
          <w:lang w:val="en-NZ" w:eastAsia="en-NZ"/>
        </w:rPr>
        <w:drawing>
          <wp:inline distT="0" distB="0" distL="0" distR="0" wp14:anchorId="111ACA01" wp14:editId="4129C9C9">
            <wp:extent cx="5940425" cy="20015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001520"/>
                    </a:xfrm>
                    <a:prstGeom prst="rect">
                      <a:avLst/>
                    </a:prstGeom>
                  </pic:spPr>
                </pic:pic>
              </a:graphicData>
            </a:graphic>
          </wp:inline>
        </w:drawing>
      </w:r>
    </w:p>
    <w:p w:rsidR="007C2301" w:rsidRDefault="00462EB4" w:rsidP="002D41F0">
      <w:r w:rsidRPr="00462EB4">
        <w:rPr>
          <w:noProof/>
          <w:lang w:val="en-NZ" w:eastAsia="en-NZ"/>
        </w:rPr>
        <w:lastRenderedPageBreak/>
        <w:drawing>
          <wp:inline distT="0" distB="0" distL="0" distR="0" wp14:anchorId="687A39F4" wp14:editId="5BACFBA3">
            <wp:extent cx="5940425" cy="6346825"/>
            <wp:effectExtent l="0" t="0" r="3175" b="0"/>
            <wp:docPr id="808630168" name="Picture 80863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6346825"/>
                    </a:xfrm>
                    <a:prstGeom prst="rect">
                      <a:avLst/>
                    </a:prstGeom>
                  </pic:spPr>
                </pic:pic>
              </a:graphicData>
            </a:graphic>
          </wp:inline>
        </w:drawing>
      </w:r>
    </w:p>
    <w:p w:rsidR="00EA7BAD" w:rsidRPr="00756904" w:rsidRDefault="00756904" w:rsidP="002D41F0">
      <w:pPr>
        <w:rPr>
          <w:b/>
        </w:rPr>
      </w:pPr>
      <w:r w:rsidRPr="00756904">
        <w:rPr>
          <w:b/>
        </w:rPr>
        <w:t xml:space="preserve">Nhận xét : </w:t>
      </w:r>
    </w:p>
    <w:p w:rsidR="00756904" w:rsidRDefault="00756904" w:rsidP="00756904">
      <w:pPr>
        <w:pStyle w:val="ListParagraph"/>
        <w:numPr>
          <w:ilvl w:val="0"/>
          <w:numId w:val="14"/>
        </w:numPr>
      </w:pPr>
      <w:r>
        <w:t>Biểu đồ bị lệch trái. Mode khoảng 25 độ C</w:t>
      </w:r>
    </w:p>
    <w:p w:rsidR="00756904" w:rsidRDefault="00756904" w:rsidP="00756904">
      <w:pPr>
        <w:pStyle w:val="ListParagraph"/>
        <w:numPr>
          <w:ilvl w:val="0"/>
          <w:numId w:val="14"/>
        </w:numPr>
      </w:pPr>
      <w:r>
        <w:t>Nhiệt độ cao đa phần trong khoảng 0 đến 38</w:t>
      </w:r>
    </w:p>
    <w:p w:rsidR="00756904" w:rsidRDefault="00756904" w:rsidP="00756904">
      <w:pPr>
        <w:pStyle w:val="ListParagraph"/>
        <w:numPr>
          <w:ilvl w:val="0"/>
          <w:numId w:val="14"/>
        </w:numPr>
      </w:pPr>
      <w:r>
        <w:t>Nhiệt độ trên 42 và dưới -20 rất ít.</w:t>
      </w:r>
    </w:p>
    <w:p w:rsidR="00756904" w:rsidRPr="007A6EE7" w:rsidRDefault="00756904" w:rsidP="00756904">
      <w:r w:rsidRPr="00BF3C02">
        <w:rPr>
          <w:b/>
        </w:rPr>
        <w:t>Như vậy có thể</w:t>
      </w:r>
      <w:r>
        <w:t xml:space="preserve"> thấy các thành phố đa phần được xây dựng ở những nơi có điều kiện khí hậu tốt, có mức nhiệt phù hợp để sinh sống.</w:t>
      </w:r>
    </w:p>
    <w:p w:rsidR="002D41F0" w:rsidRDefault="00064DBA" w:rsidP="002D332E">
      <w:pPr>
        <w:rPr>
          <w:b/>
        </w:rPr>
      </w:pPr>
      <w:r w:rsidRPr="00064DBA">
        <w:rPr>
          <w:b/>
          <w:noProof/>
          <w:lang w:val="en-NZ" w:eastAsia="en-NZ"/>
        </w:rPr>
        <w:lastRenderedPageBreak/>
        <w:drawing>
          <wp:inline distT="0" distB="0" distL="0" distR="0" wp14:anchorId="402C3AFD" wp14:editId="1B3F5E08">
            <wp:extent cx="5940425" cy="1826260"/>
            <wp:effectExtent l="0" t="0" r="3175" b="2540"/>
            <wp:docPr id="808630175" name="Picture 80863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826260"/>
                    </a:xfrm>
                    <a:prstGeom prst="rect">
                      <a:avLst/>
                    </a:prstGeom>
                  </pic:spPr>
                </pic:pic>
              </a:graphicData>
            </a:graphic>
          </wp:inline>
        </w:drawing>
      </w:r>
    </w:p>
    <w:p w:rsidR="001A7904" w:rsidRDefault="001A7904" w:rsidP="002D332E">
      <w:pPr>
        <w:rPr>
          <w:b/>
        </w:rPr>
      </w:pPr>
      <w:r w:rsidRPr="001A7904">
        <w:rPr>
          <w:b/>
          <w:noProof/>
          <w:lang w:val="en-NZ" w:eastAsia="en-NZ"/>
        </w:rPr>
        <w:drawing>
          <wp:inline distT="0" distB="0" distL="0" distR="0" wp14:anchorId="478B7C66" wp14:editId="6D7CBF74">
            <wp:extent cx="5940425" cy="4012565"/>
            <wp:effectExtent l="0" t="0" r="3175" b="6985"/>
            <wp:docPr id="1029694690" name="Picture 1029694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012565"/>
                    </a:xfrm>
                    <a:prstGeom prst="rect">
                      <a:avLst/>
                    </a:prstGeom>
                  </pic:spPr>
                </pic:pic>
              </a:graphicData>
            </a:graphic>
          </wp:inline>
        </w:drawing>
      </w:r>
    </w:p>
    <w:p w:rsidR="00A6582F" w:rsidRDefault="00A6582F" w:rsidP="002D332E">
      <w:pPr>
        <w:rPr>
          <w:b/>
        </w:rPr>
      </w:pPr>
      <w:r>
        <w:rPr>
          <w:b/>
        </w:rPr>
        <w:t xml:space="preserve">Nhận xét : </w:t>
      </w:r>
    </w:p>
    <w:p w:rsidR="00A6582F" w:rsidRPr="00A6582F" w:rsidRDefault="00A6582F" w:rsidP="00A6582F">
      <w:pPr>
        <w:pStyle w:val="ListParagraph"/>
        <w:numPr>
          <w:ilvl w:val="0"/>
          <w:numId w:val="15"/>
        </w:numPr>
      </w:pPr>
      <w:r w:rsidRPr="00A6582F">
        <w:t>Biểu đồ lệch trái. Đa phần độ ẩm đều cao, giá trị mode khoả</w:t>
      </w:r>
      <w:r>
        <w:t>ng 85%</w:t>
      </w:r>
    </w:p>
    <w:p w:rsidR="00A6582F" w:rsidRDefault="00A6582F" w:rsidP="00A6582F">
      <w:pPr>
        <w:pStyle w:val="ListParagraph"/>
        <w:numPr>
          <w:ilvl w:val="0"/>
          <w:numId w:val="15"/>
        </w:numPr>
      </w:pPr>
      <w:r w:rsidRPr="00A6582F">
        <w:t>Độ ẩm như trên phù hợp với điều kiện sống của con người. Tuy nhiên nếu cao hoặc thấp quá đều không tốt. Nên để mức ổn định 40-80%</w:t>
      </w:r>
    </w:p>
    <w:p w:rsidR="00F71F2C" w:rsidRDefault="00B16656" w:rsidP="00F71F2C">
      <w:r w:rsidRPr="00B16656">
        <w:rPr>
          <w:noProof/>
          <w:lang w:val="en-NZ" w:eastAsia="en-NZ"/>
        </w:rPr>
        <w:lastRenderedPageBreak/>
        <w:drawing>
          <wp:inline distT="0" distB="0" distL="0" distR="0" wp14:anchorId="4D5B4688" wp14:editId="29C2A7F4">
            <wp:extent cx="5940425" cy="2713355"/>
            <wp:effectExtent l="0" t="0" r="3175" b="0"/>
            <wp:docPr id="1029694694" name="Picture 1029694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713355"/>
                    </a:xfrm>
                    <a:prstGeom prst="rect">
                      <a:avLst/>
                    </a:prstGeom>
                  </pic:spPr>
                </pic:pic>
              </a:graphicData>
            </a:graphic>
          </wp:inline>
        </w:drawing>
      </w:r>
      <w:r w:rsidR="00051B94" w:rsidRPr="00051B94">
        <w:rPr>
          <w:noProof/>
          <w:lang w:val="en-NZ" w:eastAsia="en-NZ"/>
        </w:rPr>
        <w:drawing>
          <wp:inline distT="0" distB="0" distL="0" distR="0" wp14:anchorId="0114BE2F" wp14:editId="4EAF1D5C">
            <wp:extent cx="5940425" cy="4370070"/>
            <wp:effectExtent l="0" t="0" r="3175" b="0"/>
            <wp:docPr id="1029694698" name="Picture 1029694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370070"/>
                    </a:xfrm>
                    <a:prstGeom prst="rect">
                      <a:avLst/>
                    </a:prstGeom>
                  </pic:spPr>
                </pic:pic>
              </a:graphicData>
            </a:graphic>
          </wp:inline>
        </w:drawing>
      </w:r>
    </w:p>
    <w:p w:rsidR="004320AE" w:rsidRDefault="004320AE" w:rsidP="00F71F2C"/>
    <w:p w:rsidR="004320AE" w:rsidRDefault="004320AE" w:rsidP="00F71F2C">
      <w:r w:rsidRPr="00AE0861">
        <w:rPr>
          <w:b/>
        </w:rPr>
        <w:t>Nhận xét</w:t>
      </w:r>
      <w:r>
        <w:t xml:space="preserve"> :</w:t>
      </w:r>
    </w:p>
    <w:p w:rsidR="00C8497D" w:rsidRDefault="00C8497D" w:rsidP="00C8497D">
      <w:pPr>
        <w:pStyle w:val="ListParagraph"/>
        <w:numPr>
          <w:ilvl w:val="0"/>
          <w:numId w:val="16"/>
        </w:numPr>
      </w:pPr>
      <w:r>
        <w:t>Càng lên cao, áp suất càng giảm. Độ tương quan giữa 2 đại lượng này rất cao. Có thể thấy gần như là tuyến tính.</w:t>
      </w:r>
    </w:p>
    <w:p w:rsidR="004320AE" w:rsidRDefault="00C8497D" w:rsidP="00C8497D">
      <w:pPr>
        <w:pStyle w:val="ListParagraph"/>
        <w:numPr>
          <w:ilvl w:val="0"/>
          <w:numId w:val="16"/>
        </w:numPr>
      </w:pPr>
      <w:r>
        <w:t xml:space="preserve">Ngoài ra có thể thấy càng lên cao, số lượng thành phố càng ít đi. Các thành phố lớn đa phần tập trung ở đồng bằng. Có nhiều nguyên nhân khiến ít thành phố lớn ở trên cao, chủ yếu là do điều kiện khí hậu, con đường vận chuyển nhu yếu phẩm và các </w:t>
      </w:r>
      <w:r>
        <w:lastRenderedPageBreak/>
        <w:t>thànhh phố xung quanh, áp suất không khí thấp thì tức nồng độ oxi trong không khí cũng loãng hơn.</w:t>
      </w:r>
    </w:p>
    <w:p w:rsidR="00F71F2C" w:rsidRDefault="00B63C56" w:rsidP="00F71F2C">
      <w:r w:rsidRPr="00B63C56">
        <w:rPr>
          <w:noProof/>
          <w:lang w:val="en-NZ" w:eastAsia="en-NZ"/>
        </w:rPr>
        <w:drawing>
          <wp:inline distT="0" distB="0" distL="0" distR="0" wp14:anchorId="6319736E" wp14:editId="36D544A3">
            <wp:extent cx="5940425" cy="1636395"/>
            <wp:effectExtent l="0" t="0" r="3175" b="1905"/>
            <wp:docPr id="1029694699" name="Picture 102969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636395"/>
                    </a:xfrm>
                    <a:prstGeom prst="rect">
                      <a:avLst/>
                    </a:prstGeom>
                  </pic:spPr>
                </pic:pic>
              </a:graphicData>
            </a:graphic>
          </wp:inline>
        </w:drawing>
      </w:r>
    </w:p>
    <w:p w:rsidR="00585EA9" w:rsidRDefault="00585EA9" w:rsidP="00F71F2C">
      <w:r w:rsidRPr="00585EA9">
        <w:rPr>
          <w:noProof/>
          <w:lang w:val="en-NZ" w:eastAsia="en-NZ"/>
        </w:rPr>
        <w:drawing>
          <wp:inline distT="0" distB="0" distL="0" distR="0" wp14:anchorId="3A49477F" wp14:editId="6061F7CD">
            <wp:extent cx="5940425" cy="3613150"/>
            <wp:effectExtent l="0" t="0" r="3175" b="6350"/>
            <wp:docPr id="1029694700" name="Picture 102969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613150"/>
                    </a:xfrm>
                    <a:prstGeom prst="rect">
                      <a:avLst/>
                    </a:prstGeom>
                  </pic:spPr>
                </pic:pic>
              </a:graphicData>
            </a:graphic>
          </wp:inline>
        </w:drawing>
      </w:r>
    </w:p>
    <w:p w:rsidR="009D0D8E" w:rsidRDefault="009D0D8E" w:rsidP="009D0D8E">
      <w:r w:rsidRPr="009D0D8E">
        <w:rPr>
          <w:b/>
        </w:rPr>
        <w:t>Nhận xét</w:t>
      </w:r>
      <w:r>
        <w:t xml:space="preserve"> : Tháng 7- tháng 10 có lượng nước nhiều nhất trong năm. Đa phần vào mùa hè nên không có tuyết. Tuyết đa phần xuất hiện vào tháng 11 đến cuối tháng 4.</w:t>
      </w:r>
    </w:p>
    <w:p w:rsidR="00143408" w:rsidRDefault="009D0D8E" w:rsidP="009D0D8E">
      <w:r w:rsidRPr="009D0D8E">
        <w:rPr>
          <w:b/>
        </w:rPr>
        <w:t>Từ biểu đồ trên</w:t>
      </w:r>
      <w:r>
        <w:t xml:space="preserve"> cũng có thể thấy đa phần lượng nước trong không khí đến từ mưa là chủ yếu. Lượng tuyết rơi không nhiều.</w:t>
      </w:r>
    </w:p>
    <w:p w:rsidR="009D0D8E" w:rsidRDefault="00B56CA3" w:rsidP="00F71F2C">
      <w:r w:rsidRPr="00B56CA3">
        <w:rPr>
          <w:noProof/>
          <w:lang w:val="en-NZ" w:eastAsia="en-NZ"/>
        </w:rPr>
        <w:lastRenderedPageBreak/>
        <w:drawing>
          <wp:inline distT="0" distB="0" distL="0" distR="0" wp14:anchorId="278FC20E" wp14:editId="719F98CE">
            <wp:extent cx="5792008" cy="2448267"/>
            <wp:effectExtent l="0" t="0" r="0" b="9525"/>
            <wp:docPr id="1029694701" name="Picture 102969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2008" cy="2448267"/>
                    </a:xfrm>
                    <a:prstGeom prst="rect">
                      <a:avLst/>
                    </a:prstGeom>
                  </pic:spPr>
                </pic:pic>
              </a:graphicData>
            </a:graphic>
          </wp:inline>
        </w:drawing>
      </w:r>
    </w:p>
    <w:p w:rsidR="00C8497D" w:rsidRDefault="003F3885" w:rsidP="00F71F2C">
      <w:r w:rsidRPr="003F3885">
        <w:rPr>
          <w:noProof/>
          <w:lang w:val="en-NZ" w:eastAsia="en-NZ"/>
        </w:rPr>
        <w:drawing>
          <wp:inline distT="0" distB="0" distL="0" distR="0" wp14:anchorId="5859A732" wp14:editId="5E9858A0">
            <wp:extent cx="5940425" cy="3065780"/>
            <wp:effectExtent l="0" t="0" r="3175" b="1270"/>
            <wp:docPr id="1029694702" name="Picture 102969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065780"/>
                    </a:xfrm>
                    <a:prstGeom prst="rect">
                      <a:avLst/>
                    </a:prstGeom>
                  </pic:spPr>
                </pic:pic>
              </a:graphicData>
            </a:graphic>
          </wp:inline>
        </w:drawing>
      </w:r>
    </w:p>
    <w:p w:rsidR="00881328" w:rsidRDefault="00AA35D9" w:rsidP="00881328">
      <w:r w:rsidRPr="00881328">
        <w:rPr>
          <w:b/>
        </w:rPr>
        <w:t>Nhận xét</w:t>
      </w:r>
      <w:r>
        <w:t xml:space="preserve"> : </w:t>
      </w:r>
      <w:r w:rsidR="00881328">
        <w:t>Có thể thấy từ mã 3 trở đi, chủ yếu cloudcover đều là 100%. Tức lúc mưa, mây sẽ che phủ kín bầu trời</w:t>
      </w:r>
      <w:r w:rsidR="00094B09">
        <w:t>.</w:t>
      </w:r>
    </w:p>
    <w:p w:rsidR="003C6CF7" w:rsidRDefault="00881328" w:rsidP="00881328">
      <w:r>
        <w:t>Từ đây có thể biết rằng mỗi khi mây dày, khả năng cao sẽ mưa</w:t>
      </w:r>
      <w:r w:rsidR="00D4591A">
        <w:t>.</w:t>
      </w:r>
    </w:p>
    <w:p w:rsidR="00B25135" w:rsidRDefault="00B25135" w:rsidP="00881328">
      <w:r w:rsidRPr="00B25135">
        <w:rPr>
          <w:noProof/>
          <w:lang w:val="en-NZ" w:eastAsia="en-NZ"/>
        </w:rPr>
        <w:lastRenderedPageBreak/>
        <w:drawing>
          <wp:inline distT="0" distB="0" distL="0" distR="0" wp14:anchorId="5BC318C1" wp14:editId="0CA97921">
            <wp:extent cx="5940425" cy="3721735"/>
            <wp:effectExtent l="0" t="0" r="3175" b="0"/>
            <wp:docPr id="1029694703" name="Picture 102969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721735"/>
                    </a:xfrm>
                    <a:prstGeom prst="rect">
                      <a:avLst/>
                    </a:prstGeom>
                  </pic:spPr>
                </pic:pic>
              </a:graphicData>
            </a:graphic>
          </wp:inline>
        </w:drawing>
      </w:r>
    </w:p>
    <w:p w:rsidR="00AA35D9" w:rsidRDefault="00CC7821" w:rsidP="00F71F2C">
      <w:r w:rsidRPr="00CC7821">
        <w:rPr>
          <w:noProof/>
          <w:lang w:val="en-NZ" w:eastAsia="en-NZ"/>
        </w:rPr>
        <w:drawing>
          <wp:inline distT="0" distB="0" distL="0" distR="0" wp14:anchorId="31210DCF" wp14:editId="082EB46D">
            <wp:extent cx="5940425" cy="2870835"/>
            <wp:effectExtent l="0" t="0" r="3175" b="5715"/>
            <wp:docPr id="1029694704" name="Picture 102969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870835"/>
                    </a:xfrm>
                    <a:prstGeom prst="rect">
                      <a:avLst/>
                    </a:prstGeom>
                  </pic:spPr>
                </pic:pic>
              </a:graphicData>
            </a:graphic>
          </wp:inline>
        </w:drawing>
      </w:r>
    </w:p>
    <w:p w:rsidR="00E06A6E" w:rsidRDefault="009D1F70" w:rsidP="00E06A6E">
      <w:r>
        <w:t>Nhậ</w:t>
      </w:r>
      <w:r w:rsidR="003217BA">
        <w:t>n xét</w:t>
      </w:r>
      <w:r>
        <w:t xml:space="preserve">: </w:t>
      </w:r>
      <w:r w:rsidR="00E06A6E">
        <w:t>Có sự thay đổi của hướng gió chủ yếu qua các tháng:</w:t>
      </w:r>
    </w:p>
    <w:p w:rsidR="00E06A6E" w:rsidRDefault="00E06A6E" w:rsidP="00E06A6E">
      <w:pPr>
        <w:pStyle w:val="ListParagraph"/>
        <w:numPr>
          <w:ilvl w:val="0"/>
          <w:numId w:val="17"/>
        </w:numPr>
      </w:pPr>
      <w:r>
        <w:t>Từ tháng 2 đến tháng 7 chủ yếu hướng gió ~150°, tức hướng gió ĐÔNG NAM</w:t>
      </w:r>
    </w:p>
    <w:p w:rsidR="00E06A6E" w:rsidRDefault="00E06A6E" w:rsidP="00E06A6E">
      <w:pPr>
        <w:pStyle w:val="ListParagraph"/>
        <w:numPr>
          <w:ilvl w:val="0"/>
          <w:numId w:val="17"/>
        </w:numPr>
      </w:pPr>
      <w:r>
        <w:t>Từ tháng 8, bắt đầu xuất hiện gió có hướng ~300° mạnh hơn, tức từ phía TÂY BẮC</w:t>
      </w:r>
    </w:p>
    <w:p w:rsidR="00E06A6E" w:rsidRDefault="00E06A6E" w:rsidP="00E06A6E">
      <w:pPr>
        <w:pStyle w:val="ListParagraph"/>
        <w:numPr>
          <w:ilvl w:val="0"/>
          <w:numId w:val="17"/>
        </w:numPr>
      </w:pPr>
      <w:r>
        <w:t>Đến tháng 10, gió ĐÔNG NAM suy yếu, gió hướng TÂY BẮC dần chuyển hướng thành gió từ phía Bắc, trong khoảng 350° và 0°.</w:t>
      </w:r>
    </w:p>
    <w:p w:rsidR="00E06A6E" w:rsidRDefault="00E06A6E" w:rsidP="00E06A6E">
      <w:pPr>
        <w:pStyle w:val="ListParagraph"/>
        <w:numPr>
          <w:ilvl w:val="0"/>
          <w:numId w:val="17"/>
        </w:numPr>
      </w:pPr>
      <w:r>
        <w:t>Từ tháng 11 đến tháng 12, xuất hiện thêm các hướng gió từ phía ĐÔNG BẮC đến hết tháng 1.</w:t>
      </w:r>
    </w:p>
    <w:p w:rsidR="009D1F70" w:rsidRDefault="00E06A6E" w:rsidP="00E06A6E">
      <w:pPr>
        <w:pStyle w:val="ListParagraph"/>
        <w:numPr>
          <w:ilvl w:val="0"/>
          <w:numId w:val="17"/>
        </w:numPr>
      </w:pPr>
      <w:r>
        <w:t>Tháng 1 bắt đầu hình thành lại gió ĐÔNG NAM.</w:t>
      </w:r>
    </w:p>
    <w:p w:rsidR="00C8497D" w:rsidRDefault="00C8497D" w:rsidP="00F71F2C"/>
    <w:p w:rsidR="00DC2CCF" w:rsidRDefault="00DC2CCF" w:rsidP="00DC2CCF">
      <w:pPr>
        <w:pStyle w:val="Heading2"/>
      </w:pPr>
      <w:bookmarkStart w:id="12" w:name="_Toc148424953"/>
      <w:r>
        <w:t>Xây dựng giả thuyết và kiểm định giả thuyết</w:t>
      </w:r>
      <w:bookmarkEnd w:id="12"/>
    </w:p>
    <w:p w:rsidR="00DF4AB4" w:rsidRDefault="00DF4AB4" w:rsidP="00DF4AB4">
      <w:pPr>
        <w:pStyle w:val="Heading3"/>
      </w:pPr>
      <w:bookmarkStart w:id="13" w:name="_Toc148424954"/>
      <w:r>
        <w:t xml:space="preserve">Giả thuyết 1 : </w:t>
      </w:r>
      <w:r w:rsidRPr="00DF4AB4">
        <w:t>Nhiệt độ trung bình toàn cầu tăng cao hơn từ 2020 đến nay</w:t>
      </w:r>
      <w:bookmarkEnd w:id="13"/>
    </w:p>
    <w:p w:rsidR="00CF675D" w:rsidRDefault="00A86054" w:rsidP="00CF675D">
      <w:r w:rsidRPr="00A86054">
        <w:t>Nhiệt độ trung bình toàn cầu được đo bằng nhiệt độ thực tế (temperature_2m) chứ không phải nhiệt độ cảm nhận (apparent_temperature)</w:t>
      </w:r>
    </w:p>
    <w:p w:rsidR="00365A77" w:rsidRDefault="004F7F30" w:rsidP="00CF675D">
      <w:r w:rsidRPr="004F7F30">
        <w:rPr>
          <w:noProof/>
          <w:lang w:val="en-NZ" w:eastAsia="en-NZ"/>
        </w:rPr>
        <w:drawing>
          <wp:inline distT="0" distB="0" distL="0" distR="0" wp14:anchorId="39E7DEFA" wp14:editId="1F5E8167">
            <wp:extent cx="5940425" cy="27051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705100"/>
                    </a:xfrm>
                    <a:prstGeom prst="rect">
                      <a:avLst/>
                    </a:prstGeom>
                  </pic:spPr>
                </pic:pic>
              </a:graphicData>
            </a:graphic>
          </wp:inline>
        </w:drawing>
      </w:r>
    </w:p>
    <w:p w:rsidR="00E518CB" w:rsidRDefault="00E518CB" w:rsidP="00E518CB">
      <w:r>
        <w:t>Thời gian bắt đầu của dữ liệu 2019-01-01 00:00:00</w:t>
      </w:r>
    </w:p>
    <w:p w:rsidR="00024409" w:rsidRDefault="00E518CB" w:rsidP="00E518CB">
      <w:r>
        <w:t>Thời gian kết thúc của dữ liệu 2023-08-01 23:00:00</w:t>
      </w:r>
    </w:p>
    <w:p w:rsidR="00D37C72" w:rsidRDefault="006E2BEE" w:rsidP="00E518CB">
      <w:r>
        <w:t xml:space="preserve">Nhận xét: </w:t>
      </w:r>
      <w:r w:rsidR="00AF348E" w:rsidRPr="00AF348E">
        <w:t>Để chính xác hơn, chỉ cần kiểm tra đến 01/01/2023. Bởi đến 01/08/2023 vẫn chưa phải mùa đông. Mùa đông nhiệt độ thấp hơn sẽ khiến nhiệt độ trung bình sẽ giảm xuống 1 chút.</w:t>
      </w:r>
    </w:p>
    <w:p w:rsidR="00D41E47" w:rsidRDefault="00D41E47" w:rsidP="00E518CB">
      <w:r w:rsidRPr="00D41E47">
        <w:rPr>
          <w:noProof/>
          <w:lang w:val="en-NZ" w:eastAsia="en-NZ"/>
        </w:rPr>
        <w:drawing>
          <wp:inline distT="0" distB="0" distL="0" distR="0" wp14:anchorId="2C709C10" wp14:editId="352036A3">
            <wp:extent cx="5940425" cy="721360"/>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721360"/>
                    </a:xfrm>
                    <a:prstGeom prst="rect">
                      <a:avLst/>
                    </a:prstGeom>
                  </pic:spPr>
                </pic:pic>
              </a:graphicData>
            </a:graphic>
          </wp:inline>
        </w:drawing>
      </w:r>
    </w:p>
    <w:p w:rsidR="008217A1" w:rsidRDefault="008217A1" w:rsidP="008217A1">
      <w:r>
        <w:t>Nhiệt độ trung bình từ 01-01-2019 đến 01-01-2020:  20.045268176119503</w:t>
      </w:r>
    </w:p>
    <w:p w:rsidR="008217A1" w:rsidRDefault="008217A1" w:rsidP="008217A1">
      <w:r>
        <w:t>Nhiệt độ trung bình từ 01-01-2020 đến 01-01-2023:  19.893404788191134</w:t>
      </w:r>
    </w:p>
    <w:p w:rsidR="00B647B1" w:rsidRDefault="00B647B1" w:rsidP="00B647B1">
      <w:r w:rsidRPr="00BB00F0">
        <w:rPr>
          <w:b/>
        </w:rPr>
        <w:t>Nhận xét</w:t>
      </w:r>
      <w:r>
        <w:t>: Nhiệt độ trung bình sau năm 2020 thấp hơn trước năm 2020. Giả thuyết có thể</w:t>
      </w:r>
      <w:r w:rsidR="00EE2F32">
        <w:t xml:space="preserve"> sai.</w:t>
      </w:r>
      <w:r w:rsidR="001556CE">
        <w:t xml:space="preserve"> </w:t>
      </w:r>
      <w:r>
        <w:t>Ngoài ra 2 nhiệt độ đều cao hơn so với nhiệt độ trung bình toàn cầu thực tế bởi chưa có dữ liệu của các vùng xung quanh vòng cực 2 bán cầu.</w:t>
      </w:r>
    </w:p>
    <w:p w:rsidR="007B509F" w:rsidRDefault="00FD752E" w:rsidP="008217A1">
      <w:r w:rsidRPr="00FD752E">
        <w:rPr>
          <w:noProof/>
          <w:lang w:val="en-NZ" w:eastAsia="en-NZ"/>
        </w:rPr>
        <w:lastRenderedPageBreak/>
        <w:drawing>
          <wp:inline distT="0" distB="0" distL="0" distR="0" wp14:anchorId="61FF52F4" wp14:editId="66C497B7">
            <wp:extent cx="5940425" cy="1520825"/>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520825"/>
                    </a:xfrm>
                    <a:prstGeom prst="rect">
                      <a:avLst/>
                    </a:prstGeom>
                  </pic:spPr>
                </pic:pic>
              </a:graphicData>
            </a:graphic>
          </wp:inline>
        </w:drawing>
      </w:r>
    </w:p>
    <w:p w:rsidR="006E2253" w:rsidRDefault="006E2253" w:rsidP="008217A1">
      <w:r w:rsidRPr="006E2253">
        <w:rPr>
          <w:noProof/>
          <w:lang w:val="en-NZ" w:eastAsia="en-NZ"/>
        </w:rPr>
        <w:drawing>
          <wp:inline distT="0" distB="0" distL="0" distR="0" wp14:anchorId="7F396DBB" wp14:editId="72598AD7">
            <wp:extent cx="5940425" cy="315023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150235"/>
                    </a:xfrm>
                    <a:prstGeom prst="rect">
                      <a:avLst/>
                    </a:prstGeom>
                  </pic:spPr>
                </pic:pic>
              </a:graphicData>
            </a:graphic>
          </wp:inline>
        </w:drawing>
      </w:r>
    </w:p>
    <w:p w:rsidR="006E2253" w:rsidRDefault="00406DDA" w:rsidP="008217A1">
      <w:r w:rsidRPr="00406DDA">
        <w:rPr>
          <w:noProof/>
          <w:lang w:val="en-NZ" w:eastAsia="en-NZ"/>
        </w:rPr>
        <w:drawing>
          <wp:inline distT="0" distB="0" distL="0" distR="0" wp14:anchorId="414AB15E" wp14:editId="550D5099">
            <wp:extent cx="5940425" cy="178054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780540"/>
                    </a:xfrm>
                    <a:prstGeom prst="rect">
                      <a:avLst/>
                    </a:prstGeom>
                  </pic:spPr>
                </pic:pic>
              </a:graphicData>
            </a:graphic>
          </wp:inline>
        </w:drawing>
      </w:r>
    </w:p>
    <w:p w:rsidR="0064056C" w:rsidRDefault="00CF7FF2" w:rsidP="008217A1">
      <w:r w:rsidRPr="00CF7FF2">
        <w:rPr>
          <w:noProof/>
          <w:lang w:val="en-NZ" w:eastAsia="en-NZ"/>
        </w:rPr>
        <w:lastRenderedPageBreak/>
        <w:drawing>
          <wp:inline distT="0" distB="0" distL="0" distR="0" wp14:anchorId="0AAF1C49" wp14:editId="032746B1">
            <wp:extent cx="5924550" cy="369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24550" cy="3695700"/>
                    </a:xfrm>
                    <a:prstGeom prst="rect">
                      <a:avLst/>
                    </a:prstGeom>
                  </pic:spPr>
                </pic:pic>
              </a:graphicData>
            </a:graphic>
          </wp:inline>
        </w:drawing>
      </w:r>
    </w:p>
    <w:p w:rsidR="00CF7FF2" w:rsidRDefault="006D20A9" w:rsidP="008217A1">
      <w:r>
        <w:t xml:space="preserve">Nhận xét : </w:t>
      </w:r>
      <w:r w:rsidRPr="006D20A9">
        <w:t>Biểu đồ có xu hướng giảm từ năm 2020 trở đi và có xu hướng tăng trở lại</w:t>
      </w:r>
    </w:p>
    <w:p w:rsidR="008D6777" w:rsidRDefault="0087438F" w:rsidP="008217A1">
      <w:r>
        <w:t>Theo Nasa, biểu đồ dưới đây cho thấy sự thay đổi về nhiệt độ bề mặt trung bình toàn cầu so với mức trung bình dài hạn từ 1951 tới 1980</w:t>
      </w:r>
    </w:p>
    <w:p w:rsidR="00A37AAE" w:rsidRDefault="003466EC" w:rsidP="008217A1">
      <w:r w:rsidRPr="003466EC">
        <w:rPr>
          <w:noProof/>
          <w:lang w:val="en-NZ" w:eastAsia="en-NZ"/>
        </w:rPr>
        <w:drawing>
          <wp:inline distT="0" distB="0" distL="0" distR="0" wp14:anchorId="5B693C9D" wp14:editId="180BE2CC">
            <wp:extent cx="5940425" cy="3709035"/>
            <wp:effectExtent l="0" t="0" r="317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709035"/>
                    </a:xfrm>
                    <a:prstGeom prst="rect">
                      <a:avLst/>
                    </a:prstGeom>
                  </pic:spPr>
                </pic:pic>
              </a:graphicData>
            </a:graphic>
          </wp:inline>
        </w:drawing>
      </w:r>
    </w:p>
    <w:p w:rsidR="004F738B" w:rsidRDefault="004F738B" w:rsidP="008217A1">
      <w:r w:rsidRPr="004F738B">
        <w:rPr>
          <w:b/>
        </w:rPr>
        <w:lastRenderedPageBreak/>
        <w:t>Nhận xét</w:t>
      </w:r>
      <w:r>
        <w:t xml:space="preserve"> : </w:t>
      </w:r>
      <w:r w:rsidRPr="004F738B">
        <w:t>Có thể giải thích bởi sự hoạt động công nghiệp, phương tiện giao thông chững lại do dịch Covid 19. Lượng khí thải giảm mạnh khiến nhiệt độ trung bình giảm đi một chút so với năm 2020.</w:t>
      </w:r>
    </w:p>
    <w:p w:rsidR="004F738B" w:rsidRDefault="00A60071" w:rsidP="00A60071">
      <w:pPr>
        <w:pStyle w:val="ListParagraph"/>
        <w:numPr>
          <w:ilvl w:val="0"/>
          <w:numId w:val="6"/>
        </w:numPr>
        <w:rPr>
          <w:b/>
          <w:sz w:val="32"/>
          <w:szCs w:val="32"/>
        </w:rPr>
      </w:pPr>
      <w:r w:rsidRPr="007A09DA">
        <w:rPr>
          <w:b/>
          <w:sz w:val="32"/>
          <w:szCs w:val="32"/>
        </w:rPr>
        <w:t>GIẢ THUYẾT 1 SAI</w:t>
      </w:r>
    </w:p>
    <w:p w:rsidR="004356D4" w:rsidRDefault="004356D4" w:rsidP="004356D4">
      <w:pPr>
        <w:pStyle w:val="Heading3"/>
      </w:pPr>
      <w:bookmarkStart w:id="14" w:name="_Toc148424955"/>
      <w:r>
        <w:t xml:space="preserve">Giả thuyết 2 : </w:t>
      </w:r>
      <w:r w:rsidRPr="004356D4">
        <w:t>Nhiệt độ bán cầu bắc nóng hơn bán cầu nam</w:t>
      </w:r>
      <w:bookmarkEnd w:id="14"/>
    </w:p>
    <w:p w:rsidR="00684251" w:rsidRDefault="00684251" w:rsidP="00684251">
      <w:r w:rsidRPr="00684251">
        <w:t>Cảm giác nóng lạnh dựa trên nhiệt độ cảm nhận sẽ chính xác hơn</w:t>
      </w:r>
    </w:p>
    <w:p w:rsidR="00AA7950" w:rsidRDefault="00E54E6D" w:rsidP="00684251">
      <w:r w:rsidRPr="00E54E6D">
        <w:rPr>
          <w:noProof/>
          <w:lang w:val="en-NZ" w:eastAsia="en-NZ"/>
        </w:rPr>
        <w:drawing>
          <wp:inline distT="0" distB="0" distL="0" distR="0" wp14:anchorId="125CE42B" wp14:editId="3C310DA9">
            <wp:extent cx="5940425" cy="284607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846070"/>
                    </a:xfrm>
                    <a:prstGeom prst="rect">
                      <a:avLst/>
                    </a:prstGeom>
                  </pic:spPr>
                </pic:pic>
              </a:graphicData>
            </a:graphic>
          </wp:inline>
        </w:drawing>
      </w:r>
    </w:p>
    <w:p w:rsidR="008F14DE" w:rsidRDefault="008F14DE" w:rsidP="00684251">
      <w:r w:rsidRPr="008F14DE">
        <w:rPr>
          <w:noProof/>
          <w:lang w:val="en-NZ" w:eastAsia="en-NZ"/>
        </w:rPr>
        <w:drawing>
          <wp:inline distT="0" distB="0" distL="0" distR="0" wp14:anchorId="673DDA07" wp14:editId="680280BD">
            <wp:extent cx="5940425" cy="315023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150235"/>
                    </a:xfrm>
                    <a:prstGeom prst="rect">
                      <a:avLst/>
                    </a:prstGeom>
                  </pic:spPr>
                </pic:pic>
              </a:graphicData>
            </a:graphic>
          </wp:inline>
        </w:drawing>
      </w:r>
    </w:p>
    <w:p w:rsidR="00F97205" w:rsidRDefault="00F97205" w:rsidP="00684251">
      <w:r>
        <w:t xml:space="preserve">Nhận xét: </w:t>
      </w:r>
      <w:r w:rsidRPr="00F97205">
        <w:t>Số thành phố ở Bắc bán cầu gấp gần 4 lần số thành phố ở Nam bán cầu.</w:t>
      </w:r>
    </w:p>
    <w:p w:rsidR="00F97205" w:rsidRDefault="00F97205" w:rsidP="00684251">
      <w:r w:rsidRPr="00F97205">
        <w:rPr>
          <w:noProof/>
          <w:lang w:val="en-NZ" w:eastAsia="en-NZ"/>
        </w:rPr>
        <w:lastRenderedPageBreak/>
        <w:drawing>
          <wp:inline distT="0" distB="0" distL="0" distR="0" wp14:anchorId="4551815B" wp14:editId="3F57DC19">
            <wp:extent cx="5940425" cy="1426845"/>
            <wp:effectExtent l="0" t="0" r="3175" b="1905"/>
            <wp:docPr id="808630144" name="Picture 80863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426845"/>
                    </a:xfrm>
                    <a:prstGeom prst="rect">
                      <a:avLst/>
                    </a:prstGeom>
                  </pic:spPr>
                </pic:pic>
              </a:graphicData>
            </a:graphic>
          </wp:inline>
        </w:drawing>
      </w:r>
    </w:p>
    <w:p w:rsidR="00DF7148" w:rsidRDefault="00DF7148" w:rsidP="00DF7148">
      <w:r>
        <w:t>Nhiệt độ cảm nhận trung bình ở Bắc bán cầu: 19.89575734415625</w:t>
      </w:r>
    </w:p>
    <w:p w:rsidR="00DF7148" w:rsidRDefault="00DF7148" w:rsidP="00DF7148">
      <w:r>
        <w:t>Nhiệt độ cảm nhận trung bình ở Nam bán cầu: 22.386031834925763</w:t>
      </w:r>
    </w:p>
    <w:p w:rsidR="00551AAC" w:rsidRDefault="004D499F" w:rsidP="00DF7148">
      <w:r w:rsidRPr="004D499F">
        <w:rPr>
          <w:noProof/>
          <w:lang w:val="en-NZ" w:eastAsia="en-NZ"/>
        </w:rPr>
        <w:drawing>
          <wp:inline distT="0" distB="0" distL="0" distR="0" wp14:anchorId="5032B5BE" wp14:editId="1715D30D">
            <wp:extent cx="4991797" cy="1000265"/>
            <wp:effectExtent l="0" t="0" r="0" b="9525"/>
            <wp:docPr id="808630145" name="Picture 80863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1797" cy="1000265"/>
                    </a:xfrm>
                    <a:prstGeom prst="rect">
                      <a:avLst/>
                    </a:prstGeom>
                  </pic:spPr>
                </pic:pic>
              </a:graphicData>
            </a:graphic>
          </wp:inline>
        </w:drawing>
      </w:r>
    </w:p>
    <w:p w:rsidR="00A32BD3" w:rsidRDefault="00A32BD3" w:rsidP="00A32BD3">
      <w:r>
        <w:t>Giải thích: Do hầu hết lục địa tập trung về Bắc bán cầu, vì vậy dân cư chủ yếu tập trung ở Bắc bán cầu nhiều hơn. Vì vậy các thành phố cũng nhiều hơn so với phía Nam. Từ bản đồ, các thành phố gần cực Nam rất ít. Vì vậy ảnh hưởng nhiều đến nhiệt độ trung bình giữa các thành phố ở 2 bán cầu.</w:t>
      </w:r>
    </w:p>
    <w:p w:rsidR="00A32BD3" w:rsidRDefault="00A32BD3" w:rsidP="00A32BD3"/>
    <w:p w:rsidR="00A32BD3" w:rsidRDefault="00A32BD3" w:rsidP="00A32BD3">
      <w:pPr>
        <w:pStyle w:val="ListParagraph"/>
        <w:numPr>
          <w:ilvl w:val="0"/>
          <w:numId w:val="6"/>
        </w:numPr>
        <w:rPr>
          <w:b/>
        </w:rPr>
      </w:pPr>
      <w:r w:rsidRPr="00A32BD3">
        <w:rPr>
          <w:b/>
        </w:rPr>
        <w:t>GIẢ THUYẾT 2 SAI</w:t>
      </w:r>
    </w:p>
    <w:p w:rsidR="004D7D79" w:rsidRDefault="004D7D79" w:rsidP="004D7D79">
      <w:pPr>
        <w:pStyle w:val="Heading3"/>
      </w:pPr>
      <w:bookmarkStart w:id="15" w:name="_Toc148424956"/>
      <w:r>
        <w:lastRenderedPageBreak/>
        <w:t xml:space="preserve">Giả thuyết 3: </w:t>
      </w:r>
      <w:r w:rsidRPr="004D7D79">
        <w:t>Các thành phố gần biển có nhiệt độ trung bình thấp hơn, tốc độ gió cao hơn so với các thành phố sâu trong đất liền.</w:t>
      </w:r>
      <w:bookmarkEnd w:id="15"/>
    </w:p>
    <w:p w:rsidR="00942F19" w:rsidRDefault="00F34B2D" w:rsidP="00942F19">
      <w:pPr>
        <w:rPr>
          <w:noProof/>
          <w:lang w:val="en-NZ" w:eastAsia="en-NZ"/>
        </w:rPr>
      </w:pPr>
      <w:r w:rsidRPr="00F34B2D">
        <w:rPr>
          <w:noProof/>
          <w:lang w:val="en-NZ" w:eastAsia="en-NZ"/>
        </w:rPr>
        <w:drawing>
          <wp:inline distT="0" distB="0" distL="0" distR="0" wp14:anchorId="3C6A5B00" wp14:editId="57E2CD88">
            <wp:extent cx="5940425" cy="3675380"/>
            <wp:effectExtent l="0" t="0" r="3175" b="1270"/>
            <wp:docPr id="808630146" name="Picture 80863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675380"/>
                    </a:xfrm>
                    <a:prstGeom prst="rect">
                      <a:avLst/>
                    </a:prstGeom>
                  </pic:spPr>
                </pic:pic>
              </a:graphicData>
            </a:graphic>
          </wp:inline>
        </w:drawing>
      </w:r>
      <w:r w:rsidR="00283714" w:rsidRPr="00283714">
        <w:rPr>
          <w:noProof/>
          <w:lang w:val="en-NZ" w:eastAsia="en-NZ"/>
        </w:rPr>
        <w:t xml:space="preserve"> </w:t>
      </w:r>
      <w:r w:rsidR="00283714" w:rsidRPr="00283714">
        <w:rPr>
          <w:noProof/>
          <w:lang w:val="en-NZ" w:eastAsia="en-NZ"/>
        </w:rPr>
        <w:drawing>
          <wp:inline distT="0" distB="0" distL="0" distR="0" wp14:anchorId="70A510CE" wp14:editId="387CA73E">
            <wp:extent cx="3829050" cy="4110842"/>
            <wp:effectExtent l="0" t="0" r="0" b="0"/>
            <wp:docPr id="808630147" name="Picture 80863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41509" cy="4124218"/>
                    </a:xfrm>
                    <a:prstGeom prst="rect">
                      <a:avLst/>
                    </a:prstGeom>
                  </pic:spPr>
                </pic:pic>
              </a:graphicData>
            </a:graphic>
          </wp:inline>
        </w:drawing>
      </w:r>
    </w:p>
    <w:p w:rsidR="00283714" w:rsidRDefault="00283714" w:rsidP="00942F19">
      <w:pPr>
        <w:rPr>
          <w:noProof/>
          <w:lang w:val="en-NZ" w:eastAsia="en-NZ"/>
        </w:rPr>
      </w:pPr>
      <w:r w:rsidRPr="00F75747">
        <w:rPr>
          <w:b/>
          <w:noProof/>
          <w:lang w:val="en-NZ" w:eastAsia="en-NZ"/>
        </w:rPr>
        <w:t>Nhận xét</w:t>
      </w:r>
      <w:r>
        <w:rPr>
          <w:noProof/>
          <w:lang w:val="en-NZ" w:eastAsia="en-NZ"/>
        </w:rPr>
        <w:t xml:space="preserve"> : </w:t>
      </w:r>
      <w:r w:rsidRPr="00283714">
        <w:rPr>
          <w:noProof/>
          <w:lang w:val="en-NZ" w:eastAsia="en-NZ"/>
        </w:rPr>
        <w:t>Các thành phố đều giáp biển nhiều hơn 1 chút</w:t>
      </w:r>
    </w:p>
    <w:p w:rsidR="00F75747" w:rsidRDefault="00F75747" w:rsidP="00942F19">
      <w:pPr>
        <w:rPr>
          <w:b/>
          <w:noProof/>
          <w:lang w:val="en-NZ" w:eastAsia="en-NZ"/>
        </w:rPr>
      </w:pPr>
      <w:r w:rsidRPr="00F75747">
        <w:rPr>
          <w:b/>
          <w:noProof/>
          <w:lang w:val="en-NZ" w:eastAsia="en-NZ"/>
        </w:rPr>
        <w:t>So sánh:</w:t>
      </w:r>
    </w:p>
    <w:p w:rsidR="00A40DF3" w:rsidRDefault="00A40DF3" w:rsidP="00A40DF3">
      <w:pPr>
        <w:pStyle w:val="ListParagraph"/>
        <w:numPr>
          <w:ilvl w:val="0"/>
          <w:numId w:val="6"/>
        </w:numPr>
        <w:rPr>
          <w:b/>
        </w:rPr>
      </w:pPr>
      <w:r>
        <w:rPr>
          <w:b/>
        </w:rPr>
        <w:lastRenderedPageBreak/>
        <w:t>Nhiệt độ trung bình :</w:t>
      </w:r>
    </w:p>
    <w:p w:rsidR="001D040A" w:rsidRDefault="001D040A" w:rsidP="001D040A">
      <w:pPr>
        <w:pStyle w:val="ListParagraph"/>
        <w:rPr>
          <w:b/>
        </w:rPr>
      </w:pPr>
      <w:r w:rsidRPr="001D040A">
        <w:rPr>
          <w:b/>
          <w:noProof/>
          <w:lang w:val="en-NZ" w:eastAsia="en-NZ"/>
        </w:rPr>
        <w:drawing>
          <wp:inline distT="0" distB="0" distL="0" distR="0" wp14:anchorId="607F5AF4" wp14:editId="770623B7">
            <wp:extent cx="5940425" cy="1997710"/>
            <wp:effectExtent l="0" t="0" r="3175" b="2540"/>
            <wp:docPr id="808630148" name="Picture 80863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1997710"/>
                    </a:xfrm>
                    <a:prstGeom prst="rect">
                      <a:avLst/>
                    </a:prstGeom>
                  </pic:spPr>
                </pic:pic>
              </a:graphicData>
            </a:graphic>
          </wp:inline>
        </w:drawing>
      </w:r>
    </w:p>
    <w:p w:rsidR="00F9399B" w:rsidRPr="00797B38" w:rsidRDefault="00797B38" w:rsidP="00797B38">
      <w:pPr>
        <w:pStyle w:val="ListParagraph"/>
      </w:pPr>
      <w:r>
        <w:rPr>
          <w:b/>
        </w:rPr>
        <w:t xml:space="preserve">Nhận xét: </w:t>
      </w:r>
      <w:r w:rsidR="00F9399B" w:rsidRPr="00797B38">
        <w:t>Nhiệt độ trung bình các thành phố gần/ giáp biển ấm hơn so với các thành phố sâu trong đất liề</w:t>
      </w:r>
      <w:r w:rsidRPr="00797B38">
        <w:t>n.</w:t>
      </w:r>
    </w:p>
    <w:p w:rsidR="00F9399B" w:rsidRDefault="00F9399B" w:rsidP="00F9399B">
      <w:pPr>
        <w:pStyle w:val="ListParagraph"/>
      </w:pPr>
      <w:r w:rsidRPr="00F9399B">
        <w:rPr>
          <w:b/>
        </w:rPr>
        <w:t>Giải thích</w:t>
      </w:r>
      <w:r w:rsidRPr="00797B38">
        <w:t>: Do các vùng biển có các dòng hải lưu. Các dòng hải lưu có ảnh hưởng đáng kể đến nhiệt độ của các thành phố gần biển và là một yếu tố quan trọng trong việc làm cho các khu vực này có nhiệt độ ấm hơn. Vì vậy giúp biên độ nhiệt không thay đổi mạnh bằng các thành phố sâu trong đất liền</w:t>
      </w:r>
      <w:r w:rsidR="00797B38">
        <w:t>.</w:t>
      </w:r>
    </w:p>
    <w:p w:rsidR="00A40DF3" w:rsidRDefault="00A40DF3" w:rsidP="00A40DF3">
      <w:pPr>
        <w:pStyle w:val="ListParagraph"/>
        <w:numPr>
          <w:ilvl w:val="0"/>
          <w:numId w:val="6"/>
        </w:numPr>
        <w:rPr>
          <w:b/>
        </w:rPr>
      </w:pPr>
      <w:r>
        <w:rPr>
          <w:b/>
        </w:rPr>
        <w:t>Tốc độ gió trung bình :</w:t>
      </w:r>
    </w:p>
    <w:p w:rsidR="00075269" w:rsidRDefault="00075269" w:rsidP="00075269">
      <w:pPr>
        <w:pStyle w:val="ListParagraph"/>
        <w:rPr>
          <w:b/>
        </w:rPr>
      </w:pPr>
      <w:r w:rsidRPr="00075269">
        <w:rPr>
          <w:b/>
          <w:noProof/>
          <w:lang w:val="en-NZ" w:eastAsia="en-NZ"/>
        </w:rPr>
        <w:drawing>
          <wp:inline distT="0" distB="0" distL="0" distR="0" wp14:anchorId="708702E1" wp14:editId="73391D63">
            <wp:extent cx="5940425" cy="1170940"/>
            <wp:effectExtent l="0" t="0" r="3175" b="0"/>
            <wp:docPr id="808630149" name="Picture 80863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170940"/>
                    </a:xfrm>
                    <a:prstGeom prst="rect">
                      <a:avLst/>
                    </a:prstGeom>
                  </pic:spPr>
                </pic:pic>
              </a:graphicData>
            </a:graphic>
          </wp:inline>
        </w:drawing>
      </w:r>
    </w:p>
    <w:p w:rsidR="004D4394" w:rsidRPr="004D4394" w:rsidRDefault="004D4394" w:rsidP="004D4394">
      <w:pPr>
        <w:pStyle w:val="ListParagraph"/>
      </w:pPr>
      <w:r>
        <w:rPr>
          <w:b/>
        </w:rPr>
        <w:t xml:space="preserve">Nhận xét: </w:t>
      </w:r>
      <w:r w:rsidRPr="004D4394">
        <w:t>Tốc độ gió các thành phố gần biển cao hơn.</w:t>
      </w:r>
    </w:p>
    <w:p w:rsidR="004D4394" w:rsidRDefault="004D4394" w:rsidP="004D4394">
      <w:pPr>
        <w:pStyle w:val="ListParagraph"/>
      </w:pPr>
      <w:r w:rsidRPr="004D4394">
        <w:rPr>
          <w:b/>
        </w:rPr>
        <w:t xml:space="preserve">Giải thích: </w:t>
      </w:r>
      <w:r w:rsidRPr="004D4394">
        <w:t>Do yếu tố địa hình. Các thành phố gần biển không phải chịu ảnh hưởng của núi cao chặn gió nên tốc độ gió gần biển sẽ cao hơn trong đất liền.</w:t>
      </w:r>
    </w:p>
    <w:p w:rsidR="00A729EC" w:rsidRDefault="00A729EC" w:rsidP="00A729EC"/>
    <w:p w:rsidR="00A729EC" w:rsidRDefault="00B6363A" w:rsidP="00A729EC">
      <w:pPr>
        <w:pStyle w:val="ListParagraph"/>
        <w:numPr>
          <w:ilvl w:val="0"/>
          <w:numId w:val="8"/>
        </w:numPr>
      </w:pPr>
      <w:r w:rsidRPr="00BE3336">
        <w:rPr>
          <w:b/>
        </w:rPr>
        <w:t>Kết Luận</w:t>
      </w:r>
      <w:r>
        <w:t xml:space="preserve"> : </w:t>
      </w:r>
      <w:r w:rsidR="00A729EC" w:rsidRPr="00A729EC">
        <w:t>Giả thuyết đúng phần tốc độ gió nhưng sai về phần nhiệt độ</w:t>
      </w:r>
    </w:p>
    <w:p w:rsidR="000175D1" w:rsidRDefault="000175D1" w:rsidP="000175D1">
      <w:pPr>
        <w:pStyle w:val="Heading3"/>
      </w:pPr>
      <w:bookmarkStart w:id="16" w:name="_Toc148424957"/>
      <w:r>
        <w:t xml:space="preserve">Giả thuyết 4 : </w:t>
      </w:r>
      <w:r w:rsidRPr="000175D1">
        <w:t>Mùa hè nhiều mưa, bão nhất</w:t>
      </w:r>
      <w:bookmarkEnd w:id="16"/>
    </w:p>
    <w:p w:rsidR="000175D1" w:rsidRDefault="000175D1" w:rsidP="000175D1">
      <w:r w:rsidRPr="000175D1">
        <w:t>Dựa trên thời tiết, tổng lượng mưa và tốc độ gió</w:t>
      </w:r>
    </w:p>
    <w:p w:rsidR="00471B67" w:rsidRDefault="00471B67" w:rsidP="000175D1">
      <w:pPr>
        <w:rPr>
          <w:noProof/>
          <w:lang w:val="en-NZ" w:eastAsia="en-NZ"/>
        </w:rPr>
      </w:pPr>
      <w:r w:rsidRPr="00471B67">
        <w:rPr>
          <w:noProof/>
          <w:lang w:val="en-NZ" w:eastAsia="en-NZ"/>
        </w:rPr>
        <w:lastRenderedPageBreak/>
        <w:drawing>
          <wp:inline distT="0" distB="0" distL="0" distR="0" wp14:anchorId="2D70D0A5" wp14:editId="3B5634EC">
            <wp:extent cx="5940425" cy="3656330"/>
            <wp:effectExtent l="0" t="0" r="3175" b="1270"/>
            <wp:docPr id="808630150" name="Picture 80863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656330"/>
                    </a:xfrm>
                    <a:prstGeom prst="rect">
                      <a:avLst/>
                    </a:prstGeom>
                  </pic:spPr>
                </pic:pic>
              </a:graphicData>
            </a:graphic>
          </wp:inline>
        </w:drawing>
      </w:r>
      <w:r w:rsidRPr="00471B67">
        <w:rPr>
          <w:noProof/>
          <w:lang w:val="en-NZ" w:eastAsia="en-NZ"/>
        </w:rPr>
        <w:t xml:space="preserve"> </w:t>
      </w:r>
      <w:r w:rsidRPr="00471B67">
        <w:rPr>
          <w:noProof/>
          <w:lang w:val="en-NZ" w:eastAsia="en-NZ"/>
        </w:rPr>
        <w:drawing>
          <wp:inline distT="0" distB="0" distL="0" distR="0" wp14:anchorId="66B4BE64" wp14:editId="5334F03C">
            <wp:extent cx="5940425" cy="3339465"/>
            <wp:effectExtent l="0" t="0" r="3175" b="0"/>
            <wp:docPr id="808630151" name="Picture 80863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3339465"/>
                    </a:xfrm>
                    <a:prstGeom prst="rect">
                      <a:avLst/>
                    </a:prstGeom>
                  </pic:spPr>
                </pic:pic>
              </a:graphicData>
            </a:graphic>
          </wp:inline>
        </w:drawing>
      </w:r>
      <w:r w:rsidR="00D12E21" w:rsidRPr="00D12E21">
        <w:rPr>
          <w:noProof/>
          <w:lang w:val="en-NZ" w:eastAsia="en-NZ"/>
        </w:rPr>
        <w:t xml:space="preserve"> </w:t>
      </w:r>
      <w:r w:rsidR="00D12E21" w:rsidRPr="00D12E21">
        <w:rPr>
          <w:noProof/>
          <w:lang w:val="en-NZ" w:eastAsia="en-NZ"/>
        </w:rPr>
        <w:lastRenderedPageBreak/>
        <w:drawing>
          <wp:inline distT="0" distB="0" distL="0" distR="0" wp14:anchorId="4E81B9F9" wp14:editId="787912C5">
            <wp:extent cx="5800725" cy="4495800"/>
            <wp:effectExtent l="0" t="0" r="9525" b="0"/>
            <wp:docPr id="808630152" name="Picture 80863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00725" cy="4495800"/>
                    </a:xfrm>
                    <a:prstGeom prst="rect">
                      <a:avLst/>
                    </a:prstGeom>
                  </pic:spPr>
                </pic:pic>
              </a:graphicData>
            </a:graphic>
          </wp:inline>
        </w:drawing>
      </w:r>
    </w:p>
    <w:p w:rsidR="00027516" w:rsidRPr="00027516" w:rsidRDefault="00027516" w:rsidP="00027516">
      <w:pPr>
        <w:rPr>
          <w:noProof/>
          <w:lang w:val="en-NZ" w:eastAsia="en-NZ"/>
        </w:rPr>
      </w:pPr>
      <w:r w:rsidRPr="00027516">
        <w:rPr>
          <w:b/>
          <w:noProof/>
          <w:lang w:val="en-NZ" w:eastAsia="en-NZ"/>
        </w:rPr>
        <w:t>Nhận xét</w:t>
      </w:r>
      <w:r w:rsidRPr="00027516">
        <w:rPr>
          <w:noProof/>
          <w:lang w:val="en-NZ" w:eastAsia="en-NZ"/>
        </w:rPr>
        <w:t>: Mùa hè vẫn có tuyết do một vài nơi gần cực. Mùa hè có nhiề</w:t>
      </w:r>
      <w:r>
        <w:rPr>
          <w:noProof/>
          <w:lang w:val="en-NZ" w:eastAsia="en-NZ"/>
        </w:rPr>
        <w:t>u mưa hơn các mùa khác.</w:t>
      </w:r>
    </w:p>
    <w:p w:rsidR="00027516" w:rsidRDefault="00027516" w:rsidP="00027516">
      <w:pPr>
        <w:rPr>
          <w:b/>
          <w:noProof/>
          <w:lang w:val="en-NZ" w:eastAsia="en-NZ"/>
        </w:rPr>
      </w:pPr>
      <w:r w:rsidRPr="00027516">
        <w:rPr>
          <w:b/>
          <w:noProof/>
          <w:lang w:val="en-NZ" w:eastAsia="en-NZ"/>
        </w:rPr>
        <w:t>Cần dựa vào lượng mưa để chính xác hơn.</w:t>
      </w:r>
    </w:p>
    <w:p w:rsidR="00F404F0" w:rsidRDefault="00F404F0" w:rsidP="00027516">
      <w:pPr>
        <w:rPr>
          <w:b/>
        </w:rPr>
      </w:pPr>
      <w:r w:rsidRPr="00F404F0">
        <w:rPr>
          <w:b/>
          <w:noProof/>
          <w:lang w:val="en-NZ" w:eastAsia="en-NZ"/>
        </w:rPr>
        <w:drawing>
          <wp:inline distT="0" distB="0" distL="0" distR="0" wp14:anchorId="73C34ECF" wp14:editId="001A61A4">
            <wp:extent cx="5940425" cy="1526540"/>
            <wp:effectExtent l="0" t="0" r="3175" b="0"/>
            <wp:docPr id="808630153" name="Picture 80863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526540"/>
                    </a:xfrm>
                    <a:prstGeom prst="rect">
                      <a:avLst/>
                    </a:prstGeom>
                  </pic:spPr>
                </pic:pic>
              </a:graphicData>
            </a:graphic>
          </wp:inline>
        </w:drawing>
      </w:r>
    </w:p>
    <w:p w:rsidR="004A202C" w:rsidRDefault="004A202C" w:rsidP="00027516">
      <w:pPr>
        <w:rPr>
          <w:b/>
        </w:rPr>
      </w:pPr>
      <w:r w:rsidRPr="004A202C">
        <w:rPr>
          <w:b/>
          <w:noProof/>
          <w:lang w:val="en-NZ" w:eastAsia="en-NZ"/>
        </w:rPr>
        <w:lastRenderedPageBreak/>
        <w:drawing>
          <wp:inline distT="0" distB="0" distL="0" distR="0" wp14:anchorId="23222A88" wp14:editId="08EAF522">
            <wp:extent cx="3733800" cy="2657475"/>
            <wp:effectExtent l="0" t="0" r="0" b="0"/>
            <wp:docPr id="808630154" name="Picture 80863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3800" cy="2657475"/>
                    </a:xfrm>
                    <a:prstGeom prst="rect">
                      <a:avLst/>
                    </a:prstGeom>
                  </pic:spPr>
                </pic:pic>
              </a:graphicData>
            </a:graphic>
          </wp:inline>
        </w:drawing>
      </w:r>
    </w:p>
    <w:p w:rsidR="004A202C" w:rsidRDefault="004A202C" w:rsidP="00027516">
      <w:r>
        <w:rPr>
          <w:b/>
        </w:rPr>
        <w:t xml:space="preserve">Nhận xét: </w:t>
      </w:r>
      <w:r w:rsidRPr="00636BB2">
        <w:t>Có thể thấy trong tháng 6-9 của mùa hè có lượng nước trong không khí nhiều hơn. Tức có lượng mưa nhiều hơn các tháng còn lại</w:t>
      </w:r>
      <w:r w:rsidR="00E4439C">
        <w:t>.</w:t>
      </w:r>
    </w:p>
    <w:p w:rsidR="00D30E8C" w:rsidRDefault="00280608" w:rsidP="00027516">
      <w:pPr>
        <w:rPr>
          <w:noProof/>
          <w:lang w:val="en-NZ" w:eastAsia="en-NZ"/>
        </w:rPr>
      </w:pPr>
      <w:r w:rsidRPr="00280608">
        <w:rPr>
          <w:noProof/>
          <w:lang w:val="en-NZ" w:eastAsia="en-NZ"/>
        </w:rPr>
        <w:drawing>
          <wp:inline distT="0" distB="0" distL="0" distR="0" wp14:anchorId="245E2655" wp14:editId="08D2D457">
            <wp:extent cx="5940425" cy="1929765"/>
            <wp:effectExtent l="0" t="0" r="3175" b="0"/>
            <wp:docPr id="808630155" name="Picture 80863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929765"/>
                    </a:xfrm>
                    <a:prstGeom prst="rect">
                      <a:avLst/>
                    </a:prstGeom>
                  </pic:spPr>
                </pic:pic>
              </a:graphicData>
            </a:graphic>
          </wp:inline>
        </w:drawing>
      </w:r>
      <w:r w:rsidR="00BF0CB0" w:rsidRPr="00BF0CB0">
        <w:rPr>
          <w:noProof/>
          <w:lang w:val="en-NZ" w:eastAsia="en-NZ"/>
        </w:rPr>
        <w:t xml:space="preserve"> </w:t>
      </w:r>
      <w:r w:rsidR="00BF0CB0" w:rsidRPr="00BF0CB0">
        <w:rPr>
          <w:noProof/>
          <w:lang w:val="en-NZ" w:eastAsia="en-NZ"/>
        </w:rPr>
        <w:drawing>
          <wp:inline distT="0" distB="0" distL="0" distR="0" wp14:anchorId="7A74FB7B" wp14:editId="646FA951">
            <wp:extent cx="3638550" cy="2667000"/>
            <wp:effectExtent l="0" t="0" r="0" b="0"/>
            <wp:docPr id="808630156" name="Picture 80863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38550" cy="2667000"/>
                    </a:xfrm>
                    <a:prstGeom prst="rect">
                      <a:avLst/>
                    </a:prstGeom>
                  </pic:spPr>
                </pic:pic>
              </a:graphicData>
            </a:graphic>
          </wp:inline>
        </w:drawing>
      </w:r>
    </w:p>
    <w:p w:rsidR="000E013F" w:rsidRDefault="000E013F" w:rsidP="00027516">
      <w:pPr>
        <w:rPr>
          <w:noProof/>
          <w:lang w:val="en-NZ" w:eastAsia="en-NZ"/>
        </w:rPr>
      </w:pPr>
    </w:p>
    <w:p w:rsidR="000E013F" w:rsidRDefault="004E4E54" w:rsidP="004E4E54">
      <w:pPr>
        <w:rPr>
          <w:noProof/>
          <w:lang w:val="en-NZ" w:eastAsia="en-NZ"/>
        </w:rPr>
      </w:pPr>
      <w:r w:rsidRPr="004E4E54">
        <w:rPr>
          <w:b/>
          <w:noProof/>
          <w:lang w:val="en-NZ" w:eastAsia="en-NZ"/>
        </w:rPr>
        <w:t>Nhận xét</w:t>
      </w:r>
      <w:r>
        <w:rPr>
          <w:noProof/>
          <w:lang w:val="en-NZ" w:eastAsia="en-NZ"/>
        </w:rPr>
        <w:t xml:space="preserve"> : </w:t>
      </w:r>
      <w:r w:rsidRPr="004E4E54">
        <w:rPr>
          <w:noProof/>
          <w:lang w:val="en-NZ" w:eastAsia="en-NZ"/>
        </w:rPr>
        <w:t>Mùa hè ít gió mạ</w:t>
      </w:r>
      <w:r>
        <w:rPr>
          <w:noProof/>
          <w:lang w:val="en-NZ" w:eastAsia="en-NZ"/>
        </w:rPr>
        <w:t>nh hơn các mùa khác.</w:t>
      </w:r>
      <w:r w:rsidRPr="004E4E54">
        <w:rPr>
          <w:noProof/>
          <w:lang w:val="en-NZ" w:eastAsia="en-NZ"/>
        </w:rPr>
        <w:t>Trên thực tế, mùa bão thường kết thúc vào tháng 11. Vì vậy có thể thấy tháng 11 ghi nhận nhiều gió mạnh.</w:t>
      </w:r>
    </w:p>
    <w:p w:rsidR="008C4E86" w:rsidRDefault="008C4E86" w:rsidP="008C4E86">
      <w:pPr>
        <w:pStyle w:val="ListParagraph"/>
        <w:numPr>
          <w:ilvl w:val="0"/>
          <w:numId w:val="8"/>
        </w:numPr>
        <w:rPr>
          <w:b/>
          <w:noProof/>
          <w:lang w:val="en-NZ" w:eastAsia="en-NZ"/>
        </w:rPr>
      </w:pPr>
      <w:r w:rsidRPr="008C4E86">
        <w:rPr>
          <w:b/>
          <w:noProof/>
          <w:lang w:val="en-NZ" w:eastAsia="en-NZ"/>
        </w:rPr>
        <w:t>Kết luận:</w:t>
      </w:r>
      <w:r>
        <w:rPr>
          <w:b/>
          <w:noProof/>
          <w:lang w:val="en-NZ" w:eastAsia="en-NZ"/>
        </w:rPr>
        <w:t xml:space="preserve"> </w:t>
      </w:r>
      <w:r w:rsidRPr="008C4E86">
        <w:rPr>
          <w:b/>
          <w:noProof/>
          <w:lang w:val="en-NZ" w:eastAsia="en-NZ"/>
        </w:rPr>
        <w:t>GIẢ THUYẾT MƯA ĐÚNG, GIẢ THUYẾT BÃO SAI</w:t>
      </w:r>
    </w:p>
    <w:p w:rsidR="00262ED9" w:rsidRDefault="00262ED9" w:rsidP="00262ED9">
      <w:pPr>
        <w:pStyle w:val="Heading3"/>
        <w:rPr>
          <w:noProof/>
          <w:lang w:val="en-NZ" w:eastAsia="en-NZ"/>
        </w:rPr>
      </w:pPr>
      <w:bookmarkStart w:id="17" w:name="_Toc148424958"/>
      <w:r>
        <w:rPr>
          <w:noProof/>
          <w:lang w:val="en-NZ" w:eastAsia="en-NZ"/>
        </w:rPr>
        <w:lastRenderedPageBreak/>
        <w:t xml:space="preserve">Giả thuyết 5: </w:t>
      </w:r>
      <w:r w:rsidRPr="00262ED9">
        <w:rPr>
          <w:noProof/>
          <w:lang w:val="en-NZ" w:eastAsia="en-NZ"/>
        </w:rPr>
        <w:t>Sáng sớm (0h-6h) lạnh hơn so với buổi tối(18h-23h59)</w:t>
      </w:r>
      <w:bookmarkEnd w:id="17"/>
    </w:p>
    <w:p w:rsidR="004F22D2" w:rsidRDefault="004F22D2" w:rsidP="004F22D2">
      <w:pPr>
        <w:rPr>
          <w:lang w:val="en-NZ" w:eastAsia="en-NZ"/>
        </w:rPr>
      </w:pPr>
      <w:r w:rsidRPr="004F22D2">
        <w:rPr>
          <w:noProof/>
          <w:lang w:val="en-NZ" w:eastAsia="en-NZ"/>
        </w:rPr>
        <w:drawing>
          <wp:inline distT="0" distB="0" distL="0" distR="0" wp14:anchorId="0F11A44B" wp14:editId="173D670F">
            <wp:extent cx="5940425" cy="3350260"/>
            <wp:effectExtent l="0" t="0" r="3175" b="2540"/>
            <wp:docPr id="808630157" name="Picture 80863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3350260"/>
                    </a:xfrm>
                    <a:prstGeom prst="rect">
                      <a:avLst/>
                    </a:prstGeom>
                  </pic:spPr>
                </pic:pic>
              </a:graphicData>
            </a:graphic>
          </wp:inline>
        </w:drawing>
      </w:r>
    </w:p>
    <w:p w:rsidR="004F22D2" w:rsidRDefault="004F22D2" w:rsidP="004F22D2">
      <w:pPr>
        <w:rPr>
          <w:lang w:val="en-NZ" w:eastAsia="en-NZ"/>
        </w:rPr>
      </w:pPr>
      <w:r w:rsidRPr="004F22D2">
        <w:rPr>
          <w:noProof/>
          <w:lang w:val="en-NZ" w:eastAsia="en-NZ"/>
        </w:rPr>
        <w:drawing>
          <wp:inline distT="0" distB="0" distL="0" distR="0" wp14:anchorId="019DA920" wp14:editId="47C0EE8E">
            <wp:extent cx="3867150" cy="2657475"/>
            <wp:effectExtent l="0" t="0" r="0" b="0"/>
            <wp:docPr id="808630158" name="Picture 80863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67150" cy="2657475"/>
                    </a:xfrm>
                    <a:prstGeom prst="rect">
                      <a:avLst/>
                    </a:prstGeom>
                  </pic:spPr>
                </pic:pic>
              </a:graphicData>
            </a:graphic>
          </wp:inline>
        </w:drawing>
      </w:r>
    </w:p>
    <w:p w:rsidR="00244638" w:rsidRDefault="00244638" w:rsidP="004F22D2">
      <w:pPr>
        <w:rPr>
          <w:lang w:val="en-NZ" w:eastAsia="en-NZ"/>
        </w:rPr>
      </w:pPr>
      <w:r>
        <w:rPr>
          <w:lang w:val="en-NZ" w:eastAsia="en-NZ"/>
        </w:rPr>
        <w:t xml:space="preserve">Nhận xét: </w:t>
      </w:r>
      <w:r w:rsidRPr="00244638">
        <w:rPr>
          <w:lang w:val="en-NZ" w:eastAsia="en-NZ"/>
        </w:rPr>
        <w:t>Có sự thay đổi về nhiệt độ trong ngày. Nhiệt độ xuống thấp nhất vào khoảng sáng sớm và tăng cao nhất vào chiều</w:t>
      </w:r>
      <w:r w:rsidR="00A27F7B">
        <w:rPr>
          <w:lang w:val="en-NZ" w:eastAsia="en-NZ"/>
        </w:rPr>
        <w:t>.</w:t>
      </w:r>
    </w:p>
    <w:p w:rsidR="00B147A1" w:rsidRDefault="00B147A1" w:rsidP="004F22D2">
      <w:pPr>
        <w:rPr>
          <w:lang w:val="en-NZ" w:eastAsia="en-NZ"/>
        </w:rPr>
      </w:pPr>
      <w:r w:rsidRPr="00B147A1">
        <w:rPr>
          <w:noProof/>
          <w:lang w:val="en-NZ" w:eastAsia="en-NZ"/>
        </w:rPr>
        <w:drawing>
          <wp:inline distT="0" distB="0" distL="0" distR="0" wp14:anchorId="3456E283" wp14:editId="3F7B7A58">
            <wp:extent cx="5940425" cy="1492250"/>
            <wp:effectExtent l="0" t="0" r="3175" b="0"/>
            <wp:docPr id="808630159" name="Picture 80863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1492250"/>
                    </a:xfrm>
                    <a:prstGeom prst="rect">
                      <a:avLst/>
                    </a:prstGeom>
                  </pic:spPr>
                </pic:pic>
              </a:graphicData>
            </a:graphic>
          </wp:inline>
        </w:drawing>
      </w:r>
    </w:p>
    <w:p w:rsidR="008C039F" w:rsidRDefault="008C039F" w:rsidP="004F22D2">
      <w:pPr>
        <w:rPr>
          <w:lang w:val="en-NZ" w:eastAsia="en-NZ"/>
        </w:rPr>
      </w:pPr>
      <w:r w:rsidRPr="008C039F">
        <w:rPr>
          <w:b/>
          <w:lang w:val="en-NZ" w:eastAsia="en-NZ"/>
        </w:rPr>
        <w:t>Nhận xét</w:t>
      </w:r>
      <w:r>
        <w:rPr>
          <w:lang w:val="en-NZ" w:eastAsia="en-NZ"/>
        </w:rPr>
        <w:t xml:space="preserve"> : </w:t>
      </w:r>
      <w:r w:rsidRPr="008C039F">
        <w:rPr>
          <w:lang w:val="en-NZ" w:eastAsia="en-NZ"/>
        </w:rPr>
        <w:t>Nhiệt độ trung bình vào buổi tối vẫn cao hơn vào sáng sớm.</w:t>
      </w:r>
    </w:p>
    <w:p w:rsidR="008C039F" w:rsidRDefault="008C039F" w:rsidP="004F22D2">
      <w:pPr>
        <w:rPr>
          <w:lang w:val="en-NZ" w:eastAsia="en-NZ"/>
        </w:rPr>
      </w:pPr>
      <w:r w:rsidRPr="008C039F">
        <w:rPr>
          <w:b/>
          <w:lang w:val="en-NZ" w:eastAsia="en-NZ"/>
        </w:rPr>
        <w:lastRenderedPageBreak/>
        <w:t>Giải thích:</w:t>
      </w:r>
      <w:r w:rsidRPr="008C039F">
        <w:rPr>
          <w:lang w:val="en-NZ" w:eastAsia="en-NZ"/>
        </w:rPr>
        <w:t xml:space="preserve"> Do nhiệt độ từ ánh sáng mặt trời. Buổi tối là thời điểm mặt trời mới lặn, nhiệt độ lúc này bắt đầu mới hạ dần. Còn vào sáng sớm, cách khoảng 6 tiếng sau khi mặt trời lặn, nhiệt độ lúc này đã hạ xuống mức thấp.</w:t>
      </w:r>
    </w:p>
    <w:p w:rsidR="008C039F" w:rsidRDefault="008C039F" w:rsidP="008C039F">
      <w:pPr>
        <w:pStyle w:val="ListParagraph"/>
        <w:numPr>
          <w:ilvl w:val="0"/>
          <w:numId w:val="8"/>
        </w:numPr>
        <w:rPr>
          <w:b/>
          <w:lang w:val="en-NZ" w:eastAsia="en-NZ"/>
        </w:rPr>
      </w:pPr>
      <w:r w:rsidRPr="008C039F">
        <w:rPr>
          <w:b/>
          <w:lang w:val="en-NZ" w:eastAsia="en-NZ"/>
        </w:rPr>
        <w:t>Kết luận: GIẢ THUYẾT ĐÚNG</w:t>
      </w:r>
    </w:p>
    <w:p w:rsidR="00925502" w:rsidRPr="00925502" w:rsidRDefault="00925502" w:rsidP="00A15698">
      <w:pPr>
        <w:pStyle w:val="Heading1"/>
        <w:numPr>
          <w:ilvl w:val="0"/>
          <w:numId w:val="0"/>
        </w:numPr>
        <w:rPr>
          <w:lang w:val="en-NZ" w:eastAsia="en-NZ"/>
        </w:rPr>
      </w:pPr>
    </w:p>
    <w:p w:rsidR="00936255" w:rsidRDefault="00936255" w:rsidP="00936255">
      <w:pPr>
        <w:pStyle w:val="Heading1"/>
      </w:pPr>
      <w:bookmarkStart w:id="18" w:name="_Toc148424959"/>
      <w:r>
        <w:lastRenderedPageBreak/>
        <w:t>Kết luận</w:t>
      </w:r>
      <w:bookmarkEnd w:id="18"/>
      <w:r>
        <w:t xml:space="preserve"> </w:t>
      </w:r>
    </w:p>
    <w:p w:rsidR="00BA5614" w:rsidRDefault="00BA5614" w:rsidP="00BA5614">
      <w:pPr>
        <w:pStyle w:val="DoanVB"/>
      </w:pPr>
      <w:r>
        <w:t>Phân tích dữ liệu thời tiết là một công cụ cực kỳ quan trọng giúp chúng ta hiểu rõ hơn về các biến đổi trong thời tiết và khí hậu, đồng thời hỗ trợ nhiều khía cạnh của cuộc sống hàng ngày, từ dự đoán thời tiết cho việc quản lý tài nguyên tự nhiên và quyết định trong kinh doanh. Trong tương lai, việc phân tích dữ liệu thời tiết có thể đối mặt với các hướng mở rộng quan trọng sau:</w:t>
      </w:r>
    </w:p>
    <w:p w:rsidR="00BA5614" w:rsidRDefault="00BA5614" w:rsidP="00510E2D">
      <w:pPr>
        <w:pStyle w:val="StyleCng"/>
      </w:pPr>
      <w:r>
        <w:t>Dự Đoán Thời Tiết Nâng Cao: Phát triển mô hình dự đoán thời tiết ngày càng chính xác và đáng tin cậy là một ước mơ trong lĩnh vực này. Phân tích dữ liệu thời tiết có thể được cải thiện để giúp dự đoán cả biến đổi thời tiết ngắn hạn và dài hạn, giúp cảnh báo và ứng phó với các hiện tượng khí hậu cực đoan.</w:t>
      </w:r>
    </w:p>
    <w:p w:rsidR="00BA5614" w:rsidRDefault="00BA5614" w:rsidP="00510E2D">
      <w:pPr>
        <w:pStyle w:val="StyleCng"/>
      </w:pPr>
      <w:r>
        <w:t>Ứng Dụng Dữ Liệu Thời Tiết Trong Kinh Doanh: Nhiều ngành công nghiệp như nông nghiệp, năng lượng, và du lịch có thể tận dụng phân tích dữ liệu thời tiết để quản lý tài nguyên và thực hiện quyết định kinh doanh thông minh. Trong tương lai, việc tích hợp dữ liệu thời tiết vào quy trình sản xuất và quản lý sẽ ngày càng quan trọng.</w:t>
      </w:r>
    </w:p>
    <w:p w:rsidR="00BA5614" w:rsidRDefault="00BA5614" w:rsidP="00510E2D">
      <w:pPr>
        <w:pStyle w:val="StyleCng"/>
      </w:pPr>
      <w:r>
        <w:t>Mô Hình Hóa Biến Đổi Khí Hậu: Hiểu biết về biến đổi khí hậu và ảnh hưởng của nó lên môi trường và xã hội là một lĩnh vực nghiên cứu quan trọng. Phân tích dữ liệu thời tiết có thể được sử dụng để xây dựng mô hình và dự đoán xu hướng biến đổi khí hậu để đưa ra các biện pháp hỗ trợ và kiểm soát.</w:t>
      </w:r>
    </w:p>
    <w:p w:rsidR="00BA5614" w:rsidRDefault="00BA5614" w:rsidP="00510E2D">
      <w:pPr>
        <w:pStyle w:val="StyleCng"/>
      </w:pPr>
      <w:r>
        <w:t>Quản Lý Tình Huống Khẩn Cấp: Phân tích dữ liệu thời tiết có thể được cải tiến để hỗ trợ quản lý tình huống khẩn cấp như dự báo bão, lũ lụt, hoặc hạn hán. Điều này giúp chuẩn bị và phản ứng nhanh chóng trong các tình huống khẩn cấp.</w:t>
      </w:r>
    </w:p>
    <w:p w:rsidR="00BA5614" w:rsidRDefault="00BA5614" w:rsidP="00510E2D">
      <w:pPr>
        <w:pStyle w:val="StyleCng"/>
      </w:pPr>
      <w:r>
        <w:t>Tùy Chỉnh Dự Đoán Thời Tiết Cá Nhân Hóa: Trong tương lai, có thể phát triển hệ thống dự đoán thời tiết cá nhân hóa dựa trên dữ liệu cá nhân của người dùng, giúp họ có cái nhìn cụ thể về thời tiết trong khu vực của họ và điều này có thể được ứng dụng trong việc lập kế hoạch hoặc quyết định hàng ngày.</w:t>
      </w:r>
    </w:p>
    <w:p w:rsidR="00BA5614" w:rsidRDefault="00BA5614" w:rsidP="00BA5614">
      <w:r>
        <w:t>Phân tích dữ liệu thời tiết sẽ tiếp tục là một công cụ quan trọng trong cuộc sống hàng ngày và trong quá trình nghiên cứu và quản lý các khía cạnh của môi trường và tài nguyên tự nhiên.</w:t>
      </w:r>
    </w:p>
    <w:p w:rsidR="001B65F6" w:rsidRDefault="00F510DE" w:rsidP="00BA5614">
      <w:r>
        <w:t xml:space="preserve">Lưu ý bài : bài báo cáo và code được lưu trữ tại : </w:t>
      </w:r>
      <w:bookmarkStart w:id="19" w:name="_GoBack"/>
      <w:bookmarkEnd w:id="19"/>
    </w:p>
    <w:p w:rsidR="001230D1" w:rsidRPr="00BA5614" w:rsidRDefault="001230D1" w:rsidP="00BA5614"/>
    <w:p w:rsidR="00BA5614" w:rsidRPr="00F510DE" w:rsidRDefault="007E7F18" w:rsidP="00F510DE">
      <w:pPr>
        <w:jc w:val="center"/>
        <w:rPr>
          <w:b/>
          <w:bCs/>
          <w:sz w:val="36"/>
          <w:szCs w:val="36"/>
        </w:rPr>
      </w:pPr>
      <w:r w:rsidRPr="00996566">
        <w:rPr>
          <w:b/>
          <w:bCs/>
          <w:sz w:val="36"/>
          <w:szCs w:val="36"/>
        </w:rPr>
        <w:t>--- Kết thúc ---</w:t>
      </w:r>
    </w:p>
    <w:sectPr w:rsidR="00BA5614" w:rsidRPr="00F510DE" w:rsidSect="00633800">
      <w:footerReference w:type="default" r:id="rId71"/>
      <w:pgSz w:w="11907" w:h="16840" w:code="9"/>
      <w:pgMar w:top="1134" w:right="851"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1654" w:rsidRDefault="00021654" w:rsidP="00834711">
      <w:pPr>
        <w:spacing w:before="0" w:after="0" w:line="240" w:lineRule="auto"/>
      </w:pPr>
      <w:r>
        <w:separator/>
      </w:r>
    </w:p>
  </w:endnote>
  <w:endnote w:type="continuationSeparator" w:id="0">
    <w:p w:rsidR="00021654" w:rsidRDefault="00021654" w:rsidP="0083471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E8B" w:rsidRDefault="009B3E8B" w:rsidP="00DB362F">
    <w:pPr>
      <w:pStyle w:val="Footer"/>
      <w:tabs>
        <w:tab w:val="clear" w:pos="4680"/>
        <w:tab w:val="clear" w:pos="9360"/>
      </w:tabs>
      <w:rPr>
        <w:caps/>
        <w:noProof/>
        <w:color w:val="4472C4" w:themeColor="accent1"/>
      </w:rPr>
    </w:pPr>
  </w:p>
  <w:p w:rsidR="005166A5" w:rsidRDefault="005166A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9743546"/>
      <w:docPartObj>
        <w:docPartGallery w:val="Page Numbers (Bottom of Page)"/>
        <w:docPartUnique/>
      </w:docPartObj>
    </w:sdtPr>
    <w:sdtEndPr>
      <w:rPr>
        <w:noProof/>
      </w:rPr>
    </w:sdtEndPr>
    <w:sdtContent>
      <w:p w:rsidR="00E4698A" w:rsidRDefault="00E4698A">
        <w:pPr>
          <w:pStyle w:val="Footer"/>
          <w:jc w:val="center"/>
        </w:pPr>
        <w:r>
          <w:fldChar w:fldCharType="begin"/>
        </w:r>
        <w:r>
          <w:instrText xml:space="preserve"> PAGE   \* MERGEFORMAT </w:instrText>
        </w:r>
        <w:r>
          <w:fldChar w:fldCharType="separate"/>
        </w:r>
        <w:r w:rsidR="00F510DE">
          <w:rPr>
            <w:noProof/>
          </w:rPr>
          <w:t>36</w:t>
        </w:r>
        <w:r>
          <w:rPr>
            <w:noProof/>
          </w:rPr>
          <w:fldChar w:fldCharType="end"/>
        </w:r>
      </w:p>
    </w:sdtContent>
  </w:sdt>
  <w:p w:rsidR="00E4698A" w:rsidRDefault="00E4698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1654" w:rsidRDefault="00021654" w:rsidP="00834711">
      <w:pPr>
        <w:spacing w:before="0" w:after="0" w:line="240" w:lineRule="auto"/>
      </w:pPr>
      <w:r>
        <w:separator/>
      </w:r>
    </w:p>
  </w:footnote>
  <w:footnote w:type="continuationSeparator" w:id="0">
    <w:p w:rsidR="00021654" w:rsidRDefault="00021654" w:rsidP="0083471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476"/>
    <w:multiLevelType w:val="hybridMultilevel"/>
    <w:tmpl w:val="A73884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C4729CE"/>
    <w:multiLevelType w:val="hybridMultilevel"/>
    <w:tmpl w:val="95E647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A375D85"/>
    <w:multiLevelType w:val="hybridMultilevel"/>
    <w:tmpl w:val="EF401B80"/>
    <w:lvl w:ilvl="0" w:tplc="47FA8E36">
      <w:start w:val="1"/>
      <w:numFmt w:val="bullet"/>
      <w:pStyle w:val="StyleTr"/>
      <w:lvlText w:val=""/>
      <w:lvlJc w:val="left"/>
      <w:pPr>
        <w:tabs>
          <w:tab w:val="num" w:pos="851"/>
        </w:tabs>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7D27D7"/>
    <w:multiLevelType w:val="hybridMultilevel"/>
    <w:tmpl w:val="178252EE"/>
    <w:lvl w:ilvl="0" w:tplc="C8B2FD02">
      <w:numFmt w:val="bullet"/>
      <w:lvlText w:val=""/>
      <w:lvlJc w:val="left"/>
      <w:pPr>
        <w:ind w:left="720" w:hanging="360"/>
      </w:pPr>
      <w:rPr>
        <w:rFonts w:ascii="Wingdings" w:eastAsiaTheme="minorHAnsi"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FBA2029"/>
    <w:multiLevelType w:val="hybridMultilevel"/>
    <w:tmpl w:val="106E89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3340516B"/>
    <w:multiLevelType w:val="hybridMultilevel"/>
    <w:tmpl w:val="56A21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39221BFB"/>
    <w:multiLevelType w:val="hybridMultilevel"/>
    <w:tmpl w:val="F738CC76"/>
    <w:lvl w:ilvl="0" w:tplc="1454379E">
      <w:start w:val="1"/>
      <w:numFmt w:val="bullet"/>
      <w:pStyle w:val="StyleCng"/>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FE203B"/>
    <w:multiLevelType w:val="hybridMultilevel"/>
    <w:tmpl w:val="44D293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20575F8"/>
    <w:multiLevelType w:val="hybridMultilevel"/>
    <w:tmpl w:val="F4DEA71A"/>
    <w:lvl w:ilvl="0" w:tplc="C8B2FD02">
      <w:numFmt w:val="bullet"/>
      <w:lvlText w:val=""/>
      <w:lvlJc w:val="left"/>
      <w:pPr>
        <w:ind w:left="720" w:hanging="360"/>
      </w:pPr>
      <w:rPr>
        <w:rFonts w:ascii="Wingdings" w:eastAsiaTheme="minorHAnsi"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481F143F"/>
    <w:multiLevelType w:val="multilevel"/>
    <w:tmpl w:val="D47AC726"/>
    <w:lvl w:ilvl="0">
      <w:start w:val="1"/>
      <w:numFmt w:val="decimal"/>
      <w:pStyle w:val="Heading1"/>
      <w:lvlText w:val="CHƯƠNG %1."/>
      <w:lvlJc w:val="left"/>
      <w:pPr>
        <w:ind w:left="574" w:hanging="432"/>
      </w:pPr>
      <w:rPr>
        <w:rFonts w:hint="default"/>
      </w:rPr>
    </w:lvl>
    <w:lvl w:ilvl="1">
      <w:start w:val="1"/>
      <w:numFmt w:val="decimal"/>
      <w:pStyle w:val="Heading2"/>
      <w:lvlText w:val="%1.%2"/>
      <w:lvlJc w:val="left"/>
      <w:pPr>
        <w:ind w:left="718" w:hanging="576"/>
      </w:pPr>
      <w:rPr>
        <w:rFonts w:hint="default"/>
      </w:rPr>
    </w:lvl>
    <w:lvl w:ilvl="2">
      <w:start w:val="1"/>
      <w:numFmt w:val="decimal"/>
      <w:pStyle w:val="Heading3"/>
      <w:lvlText w:val="%1.%2.%3"/>
      <w:lvlJc w:val="left"/>
      <w:pPr>
        <w:ind w:left="862" w:hanging="720"/>
      </w:pPr>
      <w:rPr>
        <w:rFonts w:hint="default"/>
      </w:rPr>
    </w:lvl>
    <w:lvl w:ilvl="3">
      <w:start w:val="1"/>
      <w:numFmt w:val="decimal"/>
      <w:pStyle w:val="Heading4"/>
      <w:lvlText w:val="%1.%2.%3.%4"/>
      <w:lvlJc w:val="left"/>
      <w:pPr>
        <w:ind w:left="1006" w:hanging="864"/>
      </w:pPr>
      <w:rPr>
        <w:rFonts w:hint="default"/>
      </w:rPr>
    </w:lvl>
    <w:lvl w:ilvl="4">
      <w:start w:val="1"/>
      <w:numFmt w:val="decimal"/>
      <w:pStyle w:val="Heading5"/>
      <w:lvlText w:val="%1.%2.%3.%4.%5"/>
      <w:lvlJc w:val="left"/>
      <w:pPr>
        <w:ind w:left="1150" w:hanging="1008"/>
      </w:pPr>
      <w:rPr>
        <w:rFonts w:hint="default"/>
      </w:rPr>
    </w:lvl>
    <w:lvl w:ilvl="5">
      <w:start w:val="1"/>
      <w:numFmt w:val="decimal"/>
      <w:pStyle w:val="Heading6"/>
      <w:lvlText w:val="%1.%2.%3.%4.%5.%6"/>
      <w:lvlJc w:val="left"/>
      <w:pPr>
        <w:ind w:left="1294" w:hanging="1152"/>
      </w:pPr>
      <w:rPr>
        <w:rFonts w:hint="default"/>
      </w:rPr>
    </w:lvl>
    <w:lvl w:ilvl="6">
      <w:start w:val="1"/>
      <w:numFmt w:val="decimal"/>
      <w:pStyle w:val="Heading7"/>
      <w:lvlText w:val="%1.%2.%3.%4.%5.%6.%7"/>
      <w:lvlJc w:val="left"/>
      <w:pPr>
        <w:ind w:left="1438" w:hanging="1296"/>
      </w:pPr>
      <w:rPr>
        <w:rFonts w:hint="default"/>
      </w:rPr>
    </w:lvl>
    <w:lvl w:ilvl="7">
      <w:start w:val="1"/>
      <w:numFmt w:val="decimal"/>
      <w:pStyle w:val="Heading8"/>
      <w:lvlText w:val="%1.%2.%3.%4.%5.%6.%7.%8"/>
      <w:lvlJc w:val="left"/>
      <w:pPr>
        <w:ind w:left="1582" w:hanging="1440"/>
      </w:pPr>
      <w:rPr>
        <w:rFonts w:hint="default"/>
      </w:rPr>
    </w:lvl>
    <w:lvl w:ilvl="8">
      <w:start w:val="1"/>
      <w:numFmt w:val="decimal"/>
      <w:pStyle w:val="Heading9"/>
      <w:lvlText w:val="%1.%2.%3.%4.%5.%6.%7.%8.%9"/>
      <w:lvlJc w:val="left"/>
      <w:pPr>
        <w:ind w:left="1726" w:hanging="1584"/>
      </w:pPr>
      <w:rPr>
        <w:rFonts w:hint="default"/>
      </w:rPr>
    </w:lvl>
  </w:abstractNum>
  <w:abstractNum w:abstractNumId="10" w15:restartNumberingAfterBreak="0">
    <w:nsid w:val="5E8F6620"/>
    <w:multiLevelType w:val="hybridMultilevel"/>
    <w:tmpl w:val="4ED231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5F3657D3"/>
    <w:multiLevelType w:val="hybridMultilevel"/>
    <w:tmpl w:val="DF624D70"/>
    <w:lvl w:ilvl="0" w:tplc="DE8403B6">
      <w:numFmt w:val="bullet"/>
      <w:lvlText w:val="-"/>
      <w:lvlJc w:val="left"/>
      <w:pPr>
        <w:ind w:left="720" w:hanging="360"/>
      </w:pPr>
      <w:rPr>
        <w:rFonts w:ascii="Times New Roman" w:eastAsiaTheme="minorHAnsi"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615A0196"/>
    <w:multiLevelType w:val="hybridMultilevel"/>
    <w:tmpl w:val="F3C45F48"/>
    <w:lvl w:ilvl="0" w:tplc="14090003">
      <w:start w:val="1"/>
      <w:numFmt w:val="bullet"/>
      <w:lvlText w:val="o"/>
      <w:lvlJc w:val="left"/>
      <w:pPr>
        <w:ind w:left="1080" w:hanging="360"/>
      </w:pPr>
      <w:rPr>
        <w:rFonts w:ascii="Courier New" w:hAnsi="Courier New" w:cs="Courier New"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3" w15:restartNumberingAfterBreak="0">
    <w:nsid w:val="68827E51"/>
    <w:multiLevelType w:val="hybridMultilevel"/>
    <w:tmpl w:val="EB10843C"/>
    <w:lvl w:ilvl="0" w:tplc="6726A1C8">
      <w:numFmt w:val="bullet"/>
      <w:lvlText w:val=""/>
      <w:lvlJc w:val="left"/>
      <w:pPr>
        <w:ind w:left="1080" w:hanging="360"/>
      </w:pPr>
      <w:rPr>
        <w:rFonts w:ascii="Wingdings" w:eastAsiaTheme="minorHAnsi" w:hAnsi="Wingdings" w:cstheme="minorBidi"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4" w15:restartNumberingAfterBreak="0">
    <w:nsid w:val="73001CA3"/>
    <w:multiLevelType w:val="hybridMultilevel"/>
    <w:tmpl w:val="96B63B28"/>
    <w:lvl w:ilvl="0" w:tplc="DE8403B6">
      <w:numFmt w:val="bullet"/>
      <w:lvlText w:val="-"/>
      <w:lvlJc w:val="left"/>
      <w:pPr>
        <w:ind w:left="720" w:hanging="360"/>
      </w:pPr>
      <w:rPr>
        <w:rFonts w:ascii="Times New Roman" w:eastAsiaTheme="minorHAnsi"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7B6C214E"/>
    <w:multiLevelType w:val="hybridMultilevel"/>
    <w:tmpl w:val="BFB4DE14"/>
    <w:lvl w:ilvl="0" w:tplc="14090009">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7CFD570C"/>
    <w:multiLevelType w:val="hybridMultilevel"/>
    <w:tmpl w:val="DF7AD34E"/>
    <w:lvl w:ilvl="0" w:tplc="39F4D932">
      <w:numFmt w:val="bullet"/>
      <w:lvlText w:val=""/>
      <w:lvlJc w:val="left"/>
      <w:pPr>
        <w:ind w:left="720" w:hanging="360"/>
      </w:pPr>
      <w:rPr>
        <w:rFonts w:ascii="Wingdings" w:eastAsiaTheme="minorHAnsi"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6"/>
  </w:num>
  <w:num w:numId="5">
    <w:abstractNumId w:val="15"/>
  </w:num>
  <w:num w:numId="6">
    <w:abstractNumId w:val="1"/>
  </w:num>
  <w:num w:numId="7">
    <w:abstractNumId w:val="13"/>
  </w:num>
  <w:num w:numId="8">
    <w:abstractNumId w:val="3"/>
  </w:num>
  <w:num w:numId="9">
    <w:abstractNumId w:val="8"/>
  </w:num>
  <w:num w:numId="10">
    <w:abstractNumId w:val="7"/>
  </w:num>
  <w:num w:numId="11">
    <w:abstractNumId w:val="12"/>
  </w:num>
  <w:num w:numId="12">
    <w:abstractNumId w:val="11"/>
  </w:num>
  <w:num w:numId="13">
    <w:abstractNumId w:val="14"/>
  </w:num>
  <w:num w:numId="14">
    <w:abstractNumId w:val="4"/>
  </w:num>
  <w:num w:numId="15">
    <w:abstractNumId w:val="5"/>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A8A"/>
    <w:rsid w:val="000034E5"/>
    <w:rsid w:val="000175D1"/>
    <w:rsid w:val="00021654"/>
    <w:rsid w:val="00023852"/>
    <w:rsid w:val="00024409"/>
    <w:rsid w:val="00026E0D"/>
    <w:rsid w:val="00027516"/>
    <w:rsid w:val="000318E7"/>
    <w:rsid w:val="0003462F"/>
    <w:rsid w:val="00036250"/>
    <w:rsid w:val="00051B94"/>
    <w:rsid w:val="00053FA7"/>
    <w:rsid w:val="000559F7"/>
    <w:rsid w:val="00062A10"/>
    <w:rsid w:val="00063172"/>
    <w:rsid w:val="00064DBA"/>
    <w:rsid w:val="00075269"/>
    <w:rsid w:val="00081266"/>
    <w:rsid w:val="00086607"/>
    <w:rsid w:val="00086776"/>
    <w:rsid w:val="00086CC3"/>
    <w:rsid w:val="00091E66"/>
    <w:rsid w:val="00093060"/>
    <w:rsid w:val="00094B09"/>
    <w:rsid w:val="000A213F"/>
    <w:rsid w:val="000A4DFE"/>
    <w:rsid w:val="000B3EA0"/>
    <w:rsid w:val="000B6D7B"/>
    <w:rsid w:val="000B778E"/>
    <w:rsid w:val="000C5E7B"/>
    <w:rsid w:val="000C6F90"/>
    <w:rsid w:val="000C7DCD"/>
    <w:rsid w:val="000D1367"/>
    <w:rsid w:val="000D48E1"/>
    <w:rsid w:val="000D63C9"/>
    <w:rsid w:val="000D6597"/>
    <w:rsid w:val="000E013F"/>
    <w:rsid w:val="000E0C0F"/>
    <w:rsid w:val="000F160D"/>
    <w:rsid w:val="000F4799"/>
    <w:rsid w:val="000F494C"/>
    <w:rsid w:val="00102C0A"/>
    <w:rsid w:val="001174D5"/>
    <w:rsid w:val="00120973"/>
    <w:rsid w:val="001223FA"/>
    <w:rsid w:val="00122E71"/>
    <w:rsid w:val="001230D1"/>
    <w:rsid w:val="00130BFF"/>
    <w:rsid w:val="001328A3"/>
    <w:rsid w:val="00134218"/>
    <w:rsid w:val="001367AA"/>
    <w:rsid w:val="001369BB"/>
    <w:rsid w:val="00137E38"/>
    <w:rsid w:val="0014067A"/>
    <w:rsid w:val="00143408"/>
    <w:rsid w:val="0014410D"/>
    <w:rsid w:val="00154D72"/>
    <w:rsid w:val="001556CE"/>
    <w:rsid w:val="00172636"/>
    <w:rsid w:val="00175226"/>
    <w:rsid w:val="001953EB"/>
    <w:rsid w:val="001A13B8"/>
    <w:rsid w:val="001A3DAD"/>
    <w:rsid w:val="001A7904"/>
    <w:rsid w:val="001B5A5A"/>
    <w:rsid w:val="001B65F6"/>
    <w:rsid w:val="001C2375"/>
    <w:rsid w:val="001D040A"/>
    <w:rsid w:val="001D130A"/>
    <w:rsid w:val="001D3F08"/>
    <w:rsid w:val="001E737D"/>
    <w:rsid w:val="001F06BC"/>
    <w:rsid w:val="001F093C"/>
    <w:rsid w:val="001F1873"/>
    <w:rsid w:val="001F3CD9"/>
    <w:rsid w:val="001F6F02"/>
    <w:rsid w:val="00222675"/>
    <w:rsid w:val="0022389F"/>
    <w:rsid w:val="002359BB"/>
    <w:rsid w:val="00237C4A"/>
    <w:rsid w:val="00240406"/>
    <w:rsid w:val="00242DE9"/>
    <w:rsid w:val="00244638"/>
    <w:rsid w:val="00262ED9"/>
    <w:rsid w:val="00271551"/>
    <w:rsid w:val="00273D4E"/>
    <w:rsid w:val="00280608"/>
    <w:rsid w:val="00280C05"/>
    <w:rsid w:val="0028122C"/>
    <w:rsid w:val="00283714"/>
    <w:rsid w:val="00297D01"/>
    <w:rsid w:val="002A4E1D"/>
    <w:rsid w:val="002B28F5"/>
    <w:rsid w:val="002D0C4F"/>
    <w:rsid w:val="002D332E"/>
    <w:rsid w:val="002D41F0"/>
    <w:rsid w:val="002D633D"/>
    <w:rsid w:val="002E5DF4"/>
    <w:rsid w:val="002F03F6"/>
    <w:rsid w:val="002F2A8A"/>
    <w:rsid w:val="00300F94"/>
    <w:rsid w:val="00313001"/>
    <w:rsid w:val="00316A3D"/>
    <w:rsid w:val="003217BA"/>
    <w:rsid w:val="003270BD"/>
    <w:rsid w:val="0032782E"/>
    <w:rsid w:val="0033422A"/>
    <w:rsid w:val="00344ED3"/>
    <w:rsid w:val="0034523B"/>
    <w:rsid w:val="003466EC"/>
    <w:rsid w:val="00347F9D"/>
    <w:rsid w:val="00350DDB"/>
    <w:rsid w:val="00353487"/>
    <w:rsid w:val="00354AF1"/>
    <w:rsid w:val="0035572B"/>
    <w:rsid w:val="00365A77"/>
    <w:rsid w:val="00372FCC"/>
    <w:rsid w:val="00376993"/>
    <w:rsid w:val="0038569D"/>
    <w:rsid w:val="00395050"/>
    <w:rsid w:val="003A1CDD"/>
    <w:rsid w:val="003A4E17"/>
    <w:rsid w:val="003B090E"/>
    <w:rsid w:val="003C6CF7"/>
    <w:rsid w:val="003D273C"/>
    <w:rsid w:val="003E716F"/>
    <w:rsid w:val="003F3885"/>
    <w:rsid w:val="003F7EE9"/>
    <w:rsid w:val="00405C7B"/>
    <w:rsid w:val="00406DDA"/>
    <w:rsid w:val="004110B4"/>
    <w:rsid w:val="00414BCA"/>
    <w:rsid w:val="004320AE"/>
    <w:rsid w:val="004325F8"/>
    <w:rsid w:val="004356D4"/>
    <w:rsid w:val="00435CCC"/>
    <w:rsid w:val="00437172"/>
    <w:rsid w:val="004471C8"/>
    <w:rsid w:val="004514CC"/>
    <w:rsid w:val="00453EE9"/>
    <w:rsid w:val="00462EB4"/>
    <w:rsid w:val="0046705C"/>
    <w:rsid w:val="00471B67"/>
    <w:rsid w:val="00472CC7"/>
    <w:rsid w:val="00474F9D"/>
    <w:rsid w:val="00475837"/>
    <w:rsid w:val="00476946"/>
    <w:rsid w:val="00477B9B"/>
    <w:rsid w:val="00493D7D"/>
    <w:rsid w:val="00495B3E"/>
    <w:rsid w:val="004A202C"/>
    <w:rsid w:val="004D2A7C"/>
    <w:rsid w:val="004D4394"/>
    <w:rsid w:val="004D499F"/>
    <w:rsid w:val="004D7D79"/>
    <w:rsid w:val="004E4E54"/>
    <w:rsid w:val="004F113E"/>
    <w:rsid w:val="004F22D2"/>
    <w:rsid w:val="004F738B"/>
    <w:rsid w:val="004F7F30"/>
    <w:rsid w:val="00510E2D"/>
    <w:rsid w:val="00514DA0"/>
    <w:rsid w:val="005166A5"/>
    <w:rsid w:val="00525910"/>
    <w:rsid w:val="00526C92"/>
    <w:rsid w:val="00551651"/>
    <w:rsid w:val="00551AAC"/>
    <w:rsid w:val="00555DB9"/>
    <w:rsid w:val="00562810"/>
    <w:rsid w:val="00580F62"/>
    <w:rsid w:val="00583B60"/>
    <w:rsid w:val="0058411D"/>
    <w:rsid w:val="00585EA9"/>
    <w:rsid w:val="00587C3B"/>
    <w:rsid w:val="005A046E"/>
    <w:rsid w:val="005A446C"/>
    <w:rsid w:val="005A6D2C"/>
    <w:rsid w:val="005B617D"/>
    <w:rsid w:val="005B6F6B"/>
    <w:rsid w:val="005C1600"/>
    <w:rsid w:val="005C1FDB"/>
    <w:rsid w:val="005C585D"/>
    <w:rsid w:val="005E0202"/>
    <w:rsid w:val="005E2F48"/>
    <w:rsid w:val="005F18B7"/>
    <w:rsid w:val="005F5CBB"/>
    <w:rsid w:val="00603B52"/>
    <w:rsid w:val="006040A8"/>
    <w:rsid w:val="0061449A"/>
    <w:rsid w:val="0061736B"/>
    <w:rsid w:val="00631706"/>
    <w:rsid w:val="00633800"/>
    <w:rsid w:val="00636BB2"/>
    <w:rsid w:val="0064056C"/>
    <w:rsid w:val="00652CB3"/>
    <w:rsid w:val="00652CD6"/>
    <w:rsid w:val="0065795C"/>
    <w:rsid w:val="00660FCA"/>
    <w:rsid w:val="006735FA"/>
    <w:rsid w:val="0067561A"/>
    <w:rsid w:val="00675888"/>
    <w:rsid w:val="006765ED"/>
    <w:rsid w:val="00677D93"/>
    <w:rsid w:val="00681056"/>
    <w:rsid w:val="00683CBC"/>
    <w:rsid w:val="00684251"/>
    <w:rsid w:val="00686B31"/>
    <w:rsid w:val="006A078B"/>
    <w:rsid w:val="006A1662"/>
    <w:rsid w:val="006A4122"/>
    <w:rsid w:val="006B5C52"/>
    <w:rsid w:val="006B6809"/>
    <w:rsid w:val="006C532D"/>
    <w:rsid w:val="006C65C0"/>
    <w:rsid w:val="006D0C93"/>
    <w:rsid w:val="006D20A9"/>
    <w:rsid w:val="006E2253"/>
    <w:rsid w:val="006E2BEE"/>
    <w:rsid w:val="006F35E7"/>
    <w:rsid w:val="007129AF"/>
    <w:rsid w:val="007166F2"/>
    <w:rsid w:val="00727C3C"/>
    <w:rsid w:val="007372B9"/>
    <w:rsid w:val="00737AF8"/>
    <w:rsid w:val="00752E2C"/>
    <w:rsid w:val="00755196"/>
    <w:rsid w:val="00756904"/>
    <w:rsid w:val="007670DD"/>
    <w:rsid w:val="00773DF3"/>
    <w:rsid w:val="007746FC"/>
    <w:rsid w:val="0078128C"/>
    <w:rsid w:val="00782997"/>
    <w:rsid w:val="00792B53"/>
    <w:rsid w:val="00797B38"/>
    <w:rsid w:val="007A09DA"/>
    <w:rsid w:val="007A374D"/>
    <w:rsid w:val="007A665D"/>
    <w:rsid w:val="007A6EE7"/>
    <w:rsid w:val="007B0EA8"/>
    <w:rsid w:val="007B4E30"/>
    <w:rsid w:val="007B509F"/>
    <w:rsid w:val="007C2301"/>
    <w:rsid w:val="007D3320"/>
    <w:rsid w:val="007D33F1"/>
    <w:rsid w:val="007D75E4"/>
    <w:rsid w:val="007E0056"/>
    <w:rsid w:val="007E0C9D"/>
    <w:rsid w:val="007E43D6"/>
    <w:rsid w:val="007E4E5D"/>
    <w:rsid w:val="007E5062"/>
    <w:rsid w:val="007E59BE"/>
    <w:rsid w:val="007E7F18"/>
    <w:rsid w:val="00803112"/>
    <w:rsid w:val="00804156"/>
    <w:rsid w:val="0081159A"/>
    <w:rsid w:val="008217A1"/>
    <w:rsid w:val="0082758A"/>
    <w:rsid w:val="008328F4"/>
    <w:rsid w:val="00833E95"/>
    <w:rsid w:val="00834711"/>
    <w:rsid w:val="00843B87"/>
    <w:rsid w:val="00852247"/>
    <w:rsid w:val="00860C68"/>
    <w:rsid w:val="00863120"/>
    <w:rsid w:val="00863A66"/>
    <w:rsid w:val="00872EE4"/>
    <w:rsid w:val="0087438F"/>
    <w:rsid w:val="00875633"/>
    <w:rsid w:val="00881328"/>
    <w:rsid w:val="00887208"/>
    <w:rsid w:val="008C039F"/>
    <w:rsid w:val="008C0622"/>
    <w:rsid w:val="008C1646"/>
    <w:rsid w:val="008C4E86"/>
    <w:rsid w:val="008D3D3A"/>
    <w:rsid w:val="008D6777"/>
    <w:rsid w:val="008E1211"/>
    <w:rsid w:val="008E329C"/>
    <w:rsid w:val="008E7804"/>
    <w:rsid w:val="008F14DE"/>
    <w:rsid w:val="0090508E"/>
    <w:rsid w:val="00925502"/>
    <w:rsid w:val="00926344"/>
    <w:rsid w:val="0092651F"/>
    <w:rsid w:val="00936255"/>
    <w:rsid w:val="00942F19"/>
    <w:rsid w:val="0094504A"/>
    <w:rsid w:val="009537FB"/>
    <w:rsid w:val="0095701B"/>
    <w:rsid w:val="009618FF"/>
    <w:rsid w:val="00965B8C"/>
    <w:rsid w:val="009702BE"/>
    <w:rsid w:val="0097772B"/>
    <w:rsid w:val="009A02A3"/>
    <w:rsid w:val="009B3E8B"/>
    <w:rsid w:val="009B5B68"/>
    <w:rsid w:val="009C451D"/>
    <w:rsid w:val="009D0D8E"/>
    <w:rsid w:val="009D1F70"/>
    <w:rsid w:val="009D62BB"/>
    <w:rsid w:val="009E7E07"/>
    <w:rsid w:val="009F0A58"/>
    <w:rsid w:val="009F167E"/>
    <w:rsid w:val="009F18C9"/>
    <w:rsid w:val="00A01ABF"/>
    <w:rsid w:val="00A0622D"/>
    <w:rsid w:val="00A06AE4"/>
    <w:rsid w:val="00A1326E"/>
    <w:rsid w:val="00A15698"/>
    <w:rsid w:val="00A16BF1"/>
    <w:rsid w:val="00A27162"/>
    <w:rsid w:val="00A27F7B"/>
    <w:rsid w:val="00A30AA0"/>
    <w:rsid w:val="00A318B6"/>
    <w:rsid w:val="00A32BD3"/>
    <w:rsid w:val="00A37AAE"/>
    <w:rsid w:val="00A37C7C"/>
    <w:rsid w:val="00A40DF3"/>
    <w:rsid w:val="00A60071"/>
    <w:rsid w:val="00A61042"/>
    <w:rsid w:val="00A6582F"/>
    <w:rsid w:val="00A666E2"/>
    <w:rsid w:val="00A71D27"/>
    <w:rsid w:val="00A729EC"/>
    <w:rsid w:val="00A80F22"/>
    <w:rsid w:val="00A86054"/>
    <w:rsid w:val="00A87B89"/>
    <w:rsid w:val="00A9287C"/>
    <w:rsid w:val="00AA164A"/>
    <w:rsid w:val="00AA35D9"/>
    <w:rsid w:val="00AA3DE4"/>
    <w:rsid w:val="00AA7950"/>
    <w:rsid w:val="00AC2872"/>
    <w:rsid w:val="00AD3872"/>
    <w:rsid w:val="00AE0861"/>
    <w:rsid w:val="00AF348E"/>
    <w:rsid w:val="00AF62EB"/>
    <w:rsid w:val="00AF7325"/>
    <w:rsid w:val="00B06233"/>
    <w:rsid w:val="00B122B6"/>
    <w:rsid w:val="00B147A1"/>
    <w:rsid w:val="00B16656"/>
    <w:rsid w:val="00B25135"/>
    <w:rsid w:val="00B308D8"/>
    <w:rsid w:val="00B4134F"/>
    <w:rsid w:val="00B41774"/>
    <w:rsid w:val="00B56CA3"/>
    <w:rsid w:val="00B6363A"/>
    <w:rsid w:val="00B63C56"/>
    <w:rsid w:val="00B647B1"/>
    <w:rsid w:val="00B70506"/>
    <w:rsid w:val="00B76418"/>
    <w:rsid w:val="00B8000C"/>
    <w:rsid w:val="00B84BCC"/>
    <w:rsid w:val="00B92464"/>
    <w:rsid w:val="00BA1515"/>
    <w:rsid w:val="00BA16D9"/>
    <w:rsid w:val="00BA5614"/>
    <w:rsid w:val="00BA6530"/>
    <w:rsid w:val="00BB00F0"/>
    <w:rsid w:val="00BB296D"/>
    <w:rsid w:val="00BB5A6C"/>
    <w:rsid w:val="00BD1662"/>
    <w:rsid w:val="00BE3336"/>
    <w:rsid w:val="00BF0CB0"/>
    <w:rsid w:val="00BF2B55"/>
    <w:rsid w:val="00BF3C02"/>
    <w:rsid w:val="00BF4FFD"/>
    <w:rsid w:val="00BF5D56"/>
    <w:rsid w:val="00C136C2"/>
    <w:rsid w:val="00C23B8E"/>
    <w:rsid w:val="00C40842"/>
    <w:rsid w:val="00C509FE"/>
    <w:rsid w:val="00C6130B"/>
    <w:rsid w:val="00C67156"/>
    <w:rsid w:val="00C71F25"/>
    <w:rsid w:val="00C76DA2"/>
    <w:rsid w:val="00C8497D"/>
    <w:rsid w:val="00C92D79"/>
    <w:rsid w:val="00CA6DD0"/>
    <w:rsid w:val="00CB2876"/>
    <w:rsid w:val="00CC5F0A"/>
    <w:rsid w:val="00CC7821"/>
    <w:rsid w:val="00CE49B3"/>
    <w:rsid w:val="00CF47A3"/>
    <w:rsid w:val="00CF675D"/>
    <w:rsid w:val="00CF7FF2"/>
    <w:rsid w:val="00D0039F"/>
    <w:rsid w:val="00D03617"/>
    <w:rsid w:val="00D05622"/>
    <w:rsid w:val="00D076A0"/>
    <w:rsid w:val="00D12E21"/>
    <w:rsid w:val="00D15A9D"/>
    <w:rsid w:val="00D30E8C"/>
    <w:rsid w:val="00D3297F"/>
    <w:rsid w:val="00D37C72"/>
    <w:rsid w:val="00D405A4"/>
    <w:rsid w:val="00D41E47"/>
    <w:rsid w:val="00D4591A"/>
    <w:rsid w:val="00D53DEC"/>
    <w:rsid w:val="00D54BF6"/>
    <w:rsid w:val="00D553ED"/>
    <w:rsid w:val="00D55E9E"/>
    <w:rsid w:val="00D650EE"/>
    <w:rsid w:val="00D77A25"/>
    <w:rsid w:val="00D8161A"/>
    <w:rsid w:val="00D8583D"/>
    <w:rsid w:val="00D9174A"/>
    <w:rsid w:val="00D9568F"/>
    <w:rsid w:val="00DB20D9"/>
    <w:rsid w:val="00DB362F"/>
    <w:rsid w:val="00DC2CCF"/>
    <w:rsid w:val="00DC391A"/>
    <w:rsid w:val="00DD3431"/>
    <w:rsid w:val="00DD43C7"/>
    <w:rsid w:val="00DF43C9"/>
    <w:rsid w:val="00DF4AB4"/>
    <w:rsid w:val="00DF5568"/>
    <w:rsid w:val="00DF7148"/>
    <w:rsid w:val="00E06A6E"/>
    <w:rsid w:val="00E11D31"/>
    <w:rsid w:val="00E16E3E"/>
    <w:rsid w:val="00E2777F"/>
    <w:rsid w:val="00E4203C"/>
    <w:rsid w:val="00E4215D"/>
    <w:rsid w:val="00E4439C"/>
    <w:rsid w:val="00E4698A"/>
    <w:rsid w:val="00E518CB"/>
    <w:rsid w:val="00E54E6D"/>
    <w:rsid w:val="00E61966"/>
    <w:rsid w:val="00E711CC"/>
    <w:rsid w:val="00E750F4"/>
    <w:rsid w:val="00E75797"/>
    <w:rsid w:val="00E75DEB"/>
    <w:rsid w:val="00E95374"/>
    <w:rsid w:val="00EA0856"/>
    <w:rsid w:val="00EA52F3"/>
    <w:rsid w:val="00EA5684"/>
    <w:rsid w:val="00EA6013"/>
    <w:rsid w:val="00EA7BAD"/>
    <w:rsid w:val="00EC2FF0"/>
    <w:rsid w:val="00EC5947"/>
    <w:rsid w:val="00ED0EE8"/>
    <w:rsid w:val="00ED13EF"/>
    <w:rsid w:val="00EE2F32"/>
    <w:rsid w:val="00EE5D20"/>
    <w:rsid w:val="00EF3816"/>
    <w:rsid w:val="00EF44F3"/>
    <w:rsid w:val="00F12330"/>
    <w:rsid w:val="00F12F62"/>
    <w:rsid w:val="00F1660C"/>
    <w:rsid w:val="00F204B5"/>
    <w:rsid w:val="00F21548"/>
    <w:rsid w:val="00F34B2D"/>
    <w:rsid w:val="00F404F0"/>
    <w:rsid w:val="00F510DE"/>
    <w:rsid w:val="00F70BBB"/>
    <w:rsid w:val="00F71F2C"/>
    <w:rsid w:val="00F72587"/>
    <w:rsid w:val="00F75747"/>
    <w:rsid w:val="00F75883"/>
    <w:rsid w:val="00F75B4A"/>
    <w:rsid w:val="00F76BB4"/>
    <w:rsid w:val="00F82DB2"/>
    <w:rsid w:val="00F9399B"/>
    <w:rsid w:val="00F95BF7"/>
    <w:rsid w:val="00F97205"/>
    <w:rsid w:val="00FA687A"/>
    <w:rsid w:val="00FD31CD"/>
    <w:rsid w:val="00FD752E"/>
    <w:rsid w:val="00FE64FF"/>
    <w:rsid w:val="00FE700B"/>
    <w:rsid w:val="00FE7ED7"/>
    <w:rsid w:val="00FE7F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59502"/>
  <w15:chartTrackingRefBased/>
  <w15:docId w15:val="{8D0A55B0-62B0-4299-BBE8-AAD8657B5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E5D"/>
    <w:pPr>
      <w:spacing w:before="120" w:after="12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D8161A"/>
    <w:pPr>
      <w:keepNext/>
      <w:keepLines/>
      <w:pageBreakBefore/>
      <w:numPr>
        <w:numId w:val="3"/>
      </w:numPr>
      <w:spacing w:before="0" w:after="240"/>
      <w:ind w:left="1701" w:hanging="1701"/>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395050"/>
    <w:pPr>
      <w:keepNext/>
      <w:keepLines/>
      <w:numPr>
        <w:ilvl w:val="1"/>
        <w:numId w:val="3"/>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95050"/>
    <w:pPr>
      <w:keepNext/>
      <w:keepLines/>
      <w:numPr>
        <w:ilvl w:val="2"/>
        <w:numId w:val="3"/>
      </w:numPr>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834711"/>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471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471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471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471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471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61A"/>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39505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395050"/>
    <w:rPr>
      <w:rFonts w:ascii="Times New Roman" w:eastAsiaTheme="majorEastAsia" w:hAnsi="Times New Roman" w:cstheme="majorBidi"/>
      <w:b/>
      <w:i/>
      <w:sz w:val="26"/>
      <w:szCs w:val="24"/>
    </w:rPr>
  </w:style>
  <w:style w:type="paragraph" w:customStyle="1" w:styleId="DoanVB">
    <w:name w:val="DoanVB"/>
    <w:basedOn w:val="Normal"/>
    <w:qFormat/>
    <w:rsid w:val="00395050"/>
    <w:pPr>
      <w:ind w:firstLine="567"/>
    </w:pPr>
    <w:rPr>
      <w:rFonts w:eastAsiaTheme="majorEastAsia" w:cstheme="majorBidi"/>
      <w:szCs w:val="26"/>
    </w:rPr>
  </w:style>
  <w:style w:type="paragraph" w:customStyle="1" w:styleId="StyleTr">
    <w:name w:val="Style Trừ"/>
    <w:basedOn w:val="Normal"/>
    <w:qFormat/>
    <w:rsid w:val="00395050"/>
    <w:pPr>
      <w:numPr>
        <w:numId w:val="1"/>
      </w:numPr>
    </w:pPr>
  </w:style>
  <w:style w:type="paragraph" w:customStyle="1" w:styleId="StyleCng">
    <w:name w:val="Style Cộng"/>
    <w:basedOn w:val="Normal"/>
    <w:qFormat/>
    <w:rsid w:val="00395050"/>
    <w:pPr>
      <w:numPr>
        <w:numId w:val="2"/>
      </w:numPr>
    </w:pPr>
  </w:style>
  <w:style w:type="table" w:styleId="TableGrid">
    <w:name w:val="Table Grid"/>
    <w:basedOn w:val="TableNormal"/>
    <w:uiPriority w:val="39"/>
    <w:rsid w:val="00716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471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34711"/>
    <w:rPr>
      <w:rFonts w:ascii="Times New Roman" w:hAnsi="Times New Roman"/>
      <w:sz w:val="26"/>
    </w:rPr>
  </w:style>
  <w:style w:type="paragraph" w:styleId="Footer">
    <w:name w:val="footer"/>
    <w:basedOn w:val="Normal"/>
    <w:link w:val="FooterChar"/>
    <w:uiPriority w:val="99"/>
    <w:unhideWhenUsed/>
    <w:rsid w:val="0083471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34711"/>
    <w:rPr>
      <w:rFonts w:ascii="Times New Roman" w:hAnsi="Times New Roman"/>
      <w:sz w:val="26"/>
    </w:rPr>
  </w:style>
  <w:style w:type="character" w:customStyle="1" w:styleId="Heading4Char">
    <w:name w:val="Heading 4 Char"/>
    <w:basedOn w:val="DefaultParagraphFont"/>
    <w:link w:val="Heading4"/>
    <w:uiPriority w:val="9"/>
    <w:semiHidden/>
    <w:rsid w:val="00834711"/>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834711"/>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834711"/>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834711"/>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8347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471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471C8"/>
    <w:pPr>
      <w:pageBreakBefore w:val="0"/>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E711CC"/>
    <w:pPr>
      <w:tabs>
        <w:tab w:val="left" w:pos="1760"/>
        <w:tab w:val="right" w:leader="dot" w:pos="9345"/>
      </w:tabs>
      <w:spacing w:after="240"/>
    </w:pPr>
    <w:rPr>
      <w:b/>
      <w:noProof/>
    </w:rPr>
  </w:style>
  <w:style w:type="paragraph" w:styleId="TOC2">
    <w:name w:val="toc 2"/>
    <w:basedOn w:val="Normal"/>
    <w:next w:val="Normal"/>
    <w:autoRedefine/>
    <w:uiPriority w:val="39"/>
    <w:unhideWhenUsed/>
    <w:rsid w:val="005166A5"/>
    <w:pPr>
      <w:ind w:left="567"/>
    </w:pPr>
    <w:rPr>
      <w:b/>
    </w:rPr>
  </w:style>
  <w:style w:type="paragraph" w:styleId="TOC3">
    <w:name w:val="toc 3"/>
    <w:basedOn w:val="Normal"/>
    <w:next w:val="Normal"/>
    <w:autoRedefine/>
    <w:uiPriority w:val="39"/>
    <w:unhideWhenUsed/>
    <w:rsid w:val="005166A5"/>
    <w:pPr>
      <w:ind w:left="709"/>
    </w:pPr>
    <w:rPr>
      <w:i/>
    </w:rPr>
  </w:style>
  <w:style w:type="character" w:styleId="Hyperlink">
    <w:name w:val="Hyperlink"/>
    <w:basedOn w:val="DefaultParagraphFont"/>
    <w:uiPriority w:val="99"/>
    <w:unhideWhenUsed/>
    <w:rsid w:val="004471C8"/>
    <w:rPr>
      <w:color w:val="0563C1" w:themeColor="hyperlink"/>
      <w:u w:val="single"/>
    </w:rPr>
  </w:style>
  <w:style w:type="paragraph" w:styleId="Caption">
    <w:name w:val="caption"/>
    <w:basedOn w:val="Normal"/>
    <w:next w:val="Normal"/>
    <w:uiPriority w:val="35"/>
    <w:unhideWhenUsed/>
    <w:qFormat/>
    <w:rsid w:val="009B5B68"/>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C1FDB"/>
    <w:pPr>
      <w:spacing w:after="0"/>
    </w:pPr>
  </w:style>
  <w:style w:type="paragraph" w:styleId="FootnoteText">
    <w:name w:val="footnote text"/>
    <w:basedOn w:val="Normal"/>
    <w:link w:val="FootnoteTextChar"/>
    <w:uiPriority w:val="99"/>
    <w:semiHidden/>
    <w:unhideWhenUsed/>
    <w:rsid w:val="0033422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3422A"/>
    <w:rPr>
      <w:rFonts w:ascii="Times New Roman" w:hAnsi="Times New Roman"/>
      <w:sz w:val="20"/>
      <w:szCs w:val="20"/>
    </w:rPr>
  </w:style>
  <w:style w:type="character" w:styleId="FootnoteReference">
    <w:name w:val="footnote reference"/>
    <w:basedOn w:val="DefaultParagraphFont"/>
    <w:uiPriority w:val="99"/>
    <w:semiHidden/>
    <w:unhideWhenUsed/>
    <w:rsid w:val="0033422A"/>
    <w:rPr>
      <w:vertAlign w:val="superscript"/>
    </w:rPr>
  </w:style>
  <w:style w:type="paragraph" w:styleId="ListParagraph">
    <w:name w:val="List Paragraph"/>
    <w:basedOn w:val="Normal"/>
    <w:uiPriority w:val="34"/>
    <w:qFormat/>
    <w:rsid w:val="00752E2C"/>
    <w:pPr>
      <w:ind w:left="720"/>
      <w:contextualSpacing/>
    </w:pPr>
  </w:style>
  <w:style w:type="paragraph" w:styleId="BalloonText">
    <w:name w:val="Balloon Text"/>
    <w:basedOn w:val="Normal"/>
    <w:link w:val="BalloonTextChar"/>
    <w:uiPriority w:val="99"/>
    <w:semiHidden/>
    <w:unhideWhenUsed/>
    <w:rsid w:val="000D659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65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360657">
      <w:bodyDiv w:val="1"/>
      <w:marLeft w:val="0"/>
      <w:marRight w:val="0"/>
      <w:marTop w:val="0"/>
      <w:marBottom w:val="0"/>
      <w:divBdr>
        <w:top w:val="none" w:sz="0" w:space="0" w:color="auto"/>
        <w:left w:val="none" w:sz="0" w:space="0" w:color="auto"/>
        <w:bottom w:val="none" w:sz="0" w:space="0" w:color="auto"/>
        <w:right w:val="none" w:sz="0" w:space="0" w:color="auto"/>
      </w:divBdr>
      <w:divsChild>
        <w:div w:id="1156263056">
          <w:marLeft w:val="0"/>
          <w:marRight w:val="0"/>
          <w:marTop w:val="0"/>
          <w:marBottom w:val="0"/>
          <w:divBdr>
            <w:top w:val="none" w:sz="0" w:space="0" w:color="auto"/>
            <w:left w:val="none" w:sz="0" w:space="0" w:color="auto"/>
            <w:bottom w:val="none" w:sz="0" w:space="0" w:color="auto"/>
            <w:right w:val="none" w:sz="0" w:space="0" w:color="auto"/>
          </w:divBdr>
          <w:divsChild>
            <w:div w:id="12886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8798">
      <w:bodyDiv w:val="1"/>
      <w:marLeft w:val="0"/>
      <w:marRight w:val="0"/>
      <w:marTop w:val="0"/>
      <w:marBottom w:val="0"/>
      <w:divBdr>
        <w:top w:val="none" w:sz="0" w:space="0" w:color="auto"/>
        <w:left w:val="none" w:sz="0" w:space="0" w:color="auto"/>
        <w:bottom w:val="none" w:sz="0" w:space="0" w:color="auto"/>
        <w:right w:val="none" w:sz="0" w:space="0" w:color="auto"/>
      </w:divBdr>
      <w:divsChild>
        <w:div w:id="1901473899">
          <w:marLeft w:val="0"/>
          <w:marRight w:val="0"/>
          <w:marTop w:val="0"/>
          <w:marBottom w:val="0"/>
          <w:divBdr>
            <w:top w:val="none" w:sz="0" w:space="0" w:color="auto"/>
            <w:left w:val="none" w:sz="0" w:space="0" w:color="auto"/>
            <w:bottom w:val="none" w:sz="0" w:space="0" w:color="auto"/>
            <w:right w:val="none" w:sz="0" w:space="0" w:color="auto"/>
          </w:divBdr>
          <w:divsChild>
            <w:div w:id="2138989921">
              <w:marLeft w:val="0"/>
              <w:marRight w:val="0"/>
              <w:marTop w:val="0"/>
              <w:marBottom w:val="0"/>
              <w:divBdr>
                <w:top w:val="none" w:sz="0" w:space="0" w:color="auto"/>
                <w:left w:val="none" w:sz="0" w:space="0" w:color="auto"/>
                <w:bottom w:val="none" w:sz="0" w:space="0" w:color="auto"/>
                <w:right w:val="none" w:sz="0" w:space="0" w:color="auto"/>
              </w:divBdr>
            </w:div>
            <w:div w:id="1804033277">
              <w:marLeft w:val="0"/>
              <w:marRight w:val="0"/>
              <w:marTop w:val="0"/>
              <w:marBottom w:val="0"/>
              <w:divBdr>
                <w:top w:val="none" w:sz="0" w:space="0" w:color="auto"/>
                <w:left w:val="none" w:sz="0" w:space="0" w:color="auto"/>
                <w:bottom w:val="none" w:sz="0" w:space="0" w:color="auto"/>
                <w:right w:val="none" w:sz="0" w:space="0" w:color="auto"/>
              </w:divBdr>
            </w:div>
            <w:div w:id="1719236089">
              <w:marLeft w:val="0"/>
              <w:marRight w:val="0"/>
              <w:marTop w:val="0"/>
              <w:marBottom w:val="0"/>
              <w:divBdr>
                <w:top w:val="none" w:sz="0" w:space="0" w:color="auto"/>
                <w:left w:val="none" w:sz="0" w:space="0" w:color="auto"/>
                <w:bottom w:val="none" w:sz="0" w:space="0" w:color="auto"/>
                <w:right w:val="none" w:sz="0" w:space="0" w:color="auto"/>
              </w:divBdr>
            </w:div>
            <w:div w:id="2127505191">
              <w:marLeft w:val="0"/>
              <w:marRight w:val="0"/>
              <w:marTop w:val="0"/>
              <w:marBottom w:val="0"/>
              <w:divBdr>
                <w:top w:val="none" w:sz="0" w:space="0" w:color="auto"/>
                <w:left w:val="none" w:sz="0" w:space="0" w:color="auto"/>
                <w:bottom w:val="none" w:sz="0" w:space="0" w:color="auto"/>
                <w:right w:val="none" w:sz="0" w:space="0" w:color="auto"/>
              </w:divBdr>
            </w:div>
            <w:div w:id="285043178">
              <w:marLeft w:val="0"/>
              <w:marRight w:val="0"/>
              <w:marTop w:val="0"/>
              <w:marBottom w:val="0"/>
              <w:divBdr>
                <w:top w:val="none" w:sz="0" w:space="0" w:color="auto"/>
                <w:left w:val="none" w:sz="0" w:space="0" w:color="auto"/>
                <w:bottom w:val="none" w:sz="0" w:space="0" w:color="auto"/>
                <w:right w:val="none" w:sz="0" w:space="0" w:color="auto"/>
              </w:divBdr>
            </w:div>
            <w:div w:id="1273829098">
              <w:marLeft w:val="0"/>
              <w:marRight w:val="0"/>
              <w:marTop w:val="0"/>
              <w:marBottom w:val="0"/>
              <w:divBdr>
                <w:top w:val="none" w:sz="0" w:space="0" w:color="auto"/>
                <w:left w:val="none" w:sz="0" w:space="0" w:color="auto"/>
                <w:bottom w:val="none" w:sz="0" w:space="0" w:color="auto"/>
                <w:right w:val="none" w:sz="0" w:space="0" w:color="auto"/>
              </w:divBdr>
            </w:div>
            <w:div w:id="7163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67529">
      <w:bodyDiv w:val="1"/>
      <w:marLeft w:val="0"/>
      <w:marRight w:val="0"/>
      <w:marTop w:val="0"/>
      <w:marBottom w:val="0"/>
      <w:divBdr>
        <w:top w:val="none" w:sz="0" w:space="0" w:color="auto"/>
        <w:left w:val="none" w:sz="0" w:space="0" w:color="auto"/>
        <w:bottom w:val="none" w:sz="0" w:space="0" w:color="auto"/>
        <w:right w:val="none" w:sz="0" w:space="0" w:color="auto"/>
      </w:divBdr>
      <w:divsChild>
        <w:div w:id="2121873930">
          <w:marLeft w:val="0"/>
          <w:marRight w:val="0"/>
          <w:marTop w:val="0"/>
          <w:marBottom w:val="0"/>
          <w:divBdr>
            <w:top w:val="none" w:sz="0" w:space="0" w:color="auto"/>
            <w:left w:val="none" w:sz="0" w:space="0" w:color="auto"/>
            <w:bottom w:val="none" w:sz="0" w:space="0" w:color="auto"/>
            <w:right w:val="none" w:sz="0" w:space="0" w:color="auto"/>
          </w:divBdr>
          <w:divsChild>
            <w:div w:id="16665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0729">
      <w:bodyDiv w:val="1"/>
      <w:marLeft w:val="0"/>
      <w:marRight w:val="0"/>
      <w:marTop w:val="0"/>
      <w:marBottom w:val="0"/>
      <w:divBdr>
        <w:top w:val="none" w:sz="0" w:space="0" w:color="auto"/>
        <w:left w:val="none" w:sz="0" w:space="0" w:color="auto"/>
        <w:bottom w:val="none" w:sz="0" w:space="0" w:color="auto"/>
        <w:right w:val="none" w:sz="0" w:space="0" w:color="auto"/>
      </w:divBdr>
      <w:divsChild>
        <w:div w:id="1605066322">
          <w:marLeft w:val="0"/>
          <w:marRight w:val="0"/>
          <w:marTop w:val="0"/>
          <w:marBottom w:val="0"/>
          <w:divBdr>
            <w:top w:val="none" w:sz="0" w:space="0" w:color="auto"/>
            <w:left w:val="none" w:sz="0" w:space="0" w:color="auto"/>
            <w:bottom w:val="none" w:sz="0" w:space="0" w:color="auto"/>
            <w:right w:val="none" w:sz="0" w:space="0" w:color="auto"/>
          </w:divBdr>
          <w:divsChild>
            <w:div w:id="201098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1127">
      <w:bodyDiv w:val="1"/>
      <w:marLeft w:val="0"/>
      <w:marRight w:val="0"/>
      <w:marTop w:val="0"/>
      <w:marBottom w:val="0"/>
      <w:divBdr>
        <w:top w:val="none" w:sz="0" w:space="0" w:color="auto"/>
        <w:left w:val="none" w:sz="0" w:space="0" w:color="auto"/>
        <w:bottom w:val="none" w:sz="0" w:space="0" w:color="auto"/>
        <w:right w:val="none" w:sz="0" w:space="0" w:color="auto"/>
      </w:divBdr>
      <w:divsChild>
        <w:div w:id="1769694549">
          <w:marLeft w:val="0"/>
          <w:marRight w:val="0"/>
          <w:marTop w:val="0"/>
          <w:marBottom w:val="0"/>
          <w:divBdr>
            <w:top w:val="none" w:sz="0" w:space="0" w:color="auto"/>
            <w:left w:val="none" w:sz="0" w:space="0" w:color="auto"/>
            <w:bottom w:val="none" w:sz="0" w:space="0" w:color="auto"/>
            <w:right w:val="none" w:sz="0" w:space="0" w:color="auto"/>
          </w:divBdr>
          <w:divsChild>
            <w:div w:id="508639147">
              <w:marLeft w:val="0"/>
              <w:marRight w:val="0"/>
              <w:marTop w:val="0"/>
              <w:marBottom w:val="0"/>
              <w:divBdr>
                <w:top w:val="none" w:sz="0" w:space="0" w:color="auto"/>
                <w:left w:val="none" w:sz="0" w:space="0" w:color="auto"/>
                <w:bottom w:val="none" w:sz="0" w:space="0" w:color="auto"/>
                <w:right w:val="none" w:sz="0" w:space="0" w:color="auto"/>
              </w:divBdr>
            </w:div>
            <w:div w:id="8756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76851">
      <w:bodyDiv w:val="1"/>
      <w:marLeft w:val="0"/>
      <w:marRight w:val="0"/>
      <w:marTop w:val="0"/>
      <w:marBottom w:val="0"/>
      <w:divBdr>
        <w:top w:val="none" w:sz="0" w:space="0" w:color="auto"/>
        <w:left w:val="none" w:sz="0" w:space="0" w:color="auto"/>
        <w:bottom w:val="none" w:sz="0" w:space="0" w:color="auto"/>
        <w:right w:val="none" w:sz="0" w:space="0" w:color="auto"/>
      </w:divBdr>
    </w:div>
    <w:div w:id="924337318">
      <w:bodyDiv w:val="1"/>
      <w:marLeft w:val="0"/>
      <w:marRight w:val="0"/>
      <w:marTop w:val="0"/>
      <w:marBottom w:val="0"/>
      <w:divBdr>
        <w:top w:val="none" w:sz="0" w:space="0" w:color="auto"/>
        <w:left w:val="none" w:sz="0" w:space="0" w:color="auto"/>
        <w:bottom w:val="none" w:sz="0" w:space="0" w:color="auto"/>
        <w:right w:val="none" w:sz="0" w:space="0" w:color="auto"/>
      </w:divBdr>
      <w:divsChild>
        <w:div w:id="1947497962">
          <w:marLeft w:val="0"/>
          <w:marRight w:val="0"/>
          <w:marTop w:val="0"/>
          <w:marBottom w:val="0"/>
          <w:divBdr>
            <w:top w:val="none" w:sz="0" w:space="0" w:color="auto"/>
            <w:left w:val="none" w:sz="0" w:space="0" w:color="auto"/>
            <w:bottom w:val="none" w:sz="0" w:space="0" w:color="auto"/>
            <w:right w:val="none" w:sz="0" w:space="0" w:color="auto"/>
          </w:divBdr>
          <w:divsChild>
            <w:div w:id="478115382">
              <w:marLeft w:val="0"/>
              <w:marRight w:val="0"/>
              <w:marTop w:val="0"/>
              <w:marBottom w:val="0"/>
              <w:divBdr>
                <w:top w:val="none" w:sz="0" w:space="0" w:color="auto"/>
                <w:left w:val="none" w:sz="0" w:space="0" w:color="auto"/>
                <w:bottom w:val="none" w:sz="0" w:space="0" w:color="auto"/>
                <w:right w:val="none" w:sz="0" w:space="0" w:color="auto"/>
              </w:divBdr>
            </w:div>
            <w:div w:id="4882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1297">
      <w:bodyDiv w:val="1"/>
      <w:marLeft w:val="0"/>
      <w:marRight w:val="0"/>
      <w:marTop w:val="0"/>
      <w:marBottom w:val="0"/>
      <w:divBdr>
        <w:top w:val="none" w:sz="0" w:space="0" w:color="auto"/>
        <w:left w:val="none" w:sz="0" w:space="0" w:color="auto"/>
        <w:bottom w:val="none" w:sz="0" w:space="0" w:color="auto"/>
        <w:right w:val="none" w:sz="0" w:space="0" w:color="auto"/>
      </w:divBdr>
      <w:divsChild>
        <w:div w:id="1492524026">
          <w:marLeft w:val="0"/>
          <w:marRight w:val="0"/>
          <w:marTop w:val="0"/>
          <w:marBottom w:val="0"/>
          <w:divBdr>
            <w:top w:val="none" w:sz="0" w:space="0" w:color="auto"/>
            <w:left w:val="none" w:sz="0" w:space="0" w:color="auto"/>
            <w:bottom w:val="none" w:sz="0" w:space="0" w:color="auto"/>
            <w:right w:val="none" w:sz="0" w:space="0" w:color="auto"/>
          </w:divBdr>
          <w:divsChild>
            <w:div w:id="1224099004">
              <w:marLeft w:val="0"/>
              <w:marRight w:val="0"/>
              <w:marTop w:val="0"/>
              <w:marBottom w:val="0"/>
              <w:divBdr>
                <w:top w:val="none" w:sz="0" w:space="0" w:color="auto"/>
                <w:left w:val="none" w:sz="0" w:space="0" w:color="auto"/>
                <w:bottom w:val="none" w:sz="0" w:space="0" w:color="auto"/>
                <w:right w:val="none" w:sz="0" w:space="0" w:color="auto"/>
              </w:divBdr>
            </w:div>
            <w:div w:id="222832368">
              <w:marLeft w:val="0"/>
              <w:marRight w:val="0"/>
              <w:marTop w:val="0"/>
              <w:marBottom w:val="0"/>
              <w:divBdr>
                <w:top w:val="none" w:sz="0" w:space="0" w:color="auto"/>
                <w:left w:val="none" w:sz="0" w:space="0" w:color="auto"/>
                <w:bottom w:val="none" w:sz="0" w:space="0" w:color="auto"/>
                <w:right w:val="none" w:sz="0" w:space="0" w:color="auto"/>
              </w:divBdr>
            </w:div>
            <w:div w:id="1486239751">
              <w:marLeft w:val="0"/>
              <w:marRight w:val="0"/>
              <w:marTop w:val="0"/>
              <w:marBottom w:val="0"/>
              <w:divBdr>
                <w:top w:val="none" w:sz="0" w:space="0" w:color="auto"/>
                <w:left w:val="none" w:sz="0" w:space="0" w:color="auto"/>
                <w:bottom w:val="none" w:sz="0" w:space="0" w:color="auto"/>
                <w:right w:val="none" w:sz="0" w:space="0" w:color="auto"/>
              </w:divBdr>
            </w:div>
            <w:div w:id="187065722">
              <w:marLeft w:val="0"/>
              <w:marRight w:val="0"/>
              <w:marTop w:val="0"/>
              <w:marBottom w:val="0"/>
              <w:divBdr>
                <w:top w:val="none" w:sz="0" w:space="0" w:color="auto"/>
                <w:left w:val="none" w:sz="0" w:space="0" w:color="auto"/>
                <w:bottom w:val="none" w:sz="0" w:space="0" w:color="auto"/>
                <w:right w:val="none" w:sz="0" w:space="0" w:color="auto"/>
              </w:divBdr>
            </w:div>
            <w:div w:id="400298137">
              <w:marLeft w:val="0"/>
              <w:marRight w:val="0"/>
              <w:marTop w:val="0"/>
              <w:marBottom w:val="0"/>
              <w:divBdr>
                <w:top w:val="none" w:sz="0" w:space="0" w:color="auto"/>
                <w:left w:val="none" w:sz="0" w:space="0" w:color="auto"/>
                <w:bottom w:val="none" w:sz="0" w:space="0" w:color="auto"/>
                <w:right w:val="none" w:sz="0" w:space="0" w:color="auto"/>
              </w:divBdr>
            </w:div>
            <w:div w:id="1240019732">
              <w:marLeft w:val="0"/>
              <w:marRight w:val="0"/>
              <w:marTop w:val="0"/>
              <w:marBottom w:val="0"/>
              <w:divBdr>
                <w:top w:val="none" w:sz="0" w:space="0" w:color="auto"/>
                <w:left w:val="none" w:sz="0" w:space="0" w:color="auto"/>
                <w:bottom w:val="none" w:sz="0" w:space="0" w:color="auto"/>
                <w:right w:val="none" w:sz="0" w:space="0" w:color="auto"/>
              </w:divBdr>
            </w:div>
            <w:div w:id="364212411">
              <w:marLeft w:val="0"/>
              <w:marRight w:val="0"/>
              <w:marTop w:val="0"/>
              <w:marBottom w:val="0"/>
              <w:divBdr>
                <w:top w:val="none" w:sz="0" w:space="0" w:color="auto"/>
                <w:left w:val="none" w:sz="0" w:space="0" w:color="auto"/>
                <w:bottom w:val="none" w:sz="0" w:space="0" w:color="auto"/>
                <w:right w:val="none" w:sz="0" w:space="0" w:color="auto"/>
              </w:divBdr>
            </w:div>
            <w:div w:id="1811945936">
              <w:marLeft w:val="0"/>
              <w:marRight w:val="0"/>
              <w:marTop w:val="0"/>
              <w:marBottom w:val="0"/>
              <w:divBdr>
                <w:top w:val="none" w:sz="0" w:space="0" w:color="auto"/>
                <w:left w:val="none" w:sz="0" w:space="0" w:color="auto"/>
                <w:bottom w:val="none" w:sz="0" w:space="0" w:color="auto"/>
                <w:right w:val="none" w:sz="0" w:space="0" w:color="auto"/>
              </w:divBdr>
            </w:div>
            <w:div w:id="1376852419">
              <w:marLeft w:val="0"/>
              <w:marRight w:val="0"/>
              <w:marTop w:val="0"/>
              <w:marBottom w:val="0"/>
              <w:divBdr>
                <w:top w:val="none" w:sz="0" w:space="0" w:color="auto"/>
                <w:left w:val="none" w:sz="0" w:space="0" w:color="auto"/>
                <w:bottom w:val="none" w:sz="0" w:space="0" w:color="auto"/>
                <w:right w:val="none" w:sz="0" w:space="0" w:color="auto"/>
              </w:divBdr>
            </w:div>
            <w:div w:id="1516335762">
              <w:marLeft w:val="0"/>
              <w:marRight w:val="0"/>
              <w:marTop w:val="0"/>
              <w:marBottom w:val="0"/>
              <w:divBdr>
                <w:top w:val="none" w:sz="0" w:space="0" w:color="auto"/>
                <w:left w:val="none" w:sz="0" w:space="0" w:color="auto"/>
                <w:bottom w:val="none" w:sz="0" w:space="0" w:color="auto"/>
                <w:right w:val="none" w:sz="0" w:space="0" w:color="auto"/>
              </w:divBdr>
            </w:div>
            <w:div w:id="2139445249">
              <w:marLeft w:val="0"/>
              <w:marRight w:val="0"/>
              <w:marTop w:val="0"/>
              <w:marBottom w:val="0"/>
              <w:divBdr>
                <w:top w:val="none" w:sz="0" w:space="0" w:color="auto"/>
                <w:left w:val="none" w:sz="0" w:space="0" w:color="auto"/>
                <w:bottom w:val="none" w:sz="0" w:space="0" w:color="auto"/>
                <w:right w:val="none" w:sz="0" w:space="0" w:color="auto"/>
              </w:divBdr>
            </w:div>
            <w:div w:id="1233738102">
              <w:marLeft w:val="0"/>
              <w:marRight w:val="0"/>
              <w:marTop w:val="0"/>
              <w:marBottom w:val="0"/>
              <w:divBdr>
                <w:top w:val="none" w:sz="0" w:space="0" w:color="auto"/>
                <w:left w:val="none" w:sz="0" w:space="0" w:color="auto"/>
                <w:bottom w:val="none" w:sz="0" w:space="0" w:color="auto"/>
                <w:right w:val="none" w:sz="0" w:space="0" w:color="auto"/>
              </w:divBdr>
            </w:div>
            <w:div w:id="645358263">
              <w:marLeft w:val="0"/>
              <w:marRight w:val="0"/>
              <w:marTop w:val="0"/>
              <w:marBottom w:val="0"/>
              <w:divBdr>
                <w:top w:val="none" w:sz="0" w:space="0" w:color="auto"/>
                <w:left w:val="none" w:sz="0" w:space="0" w:color="auto"/>
                <w:bottom w:val="none" w:sz="0" w:space="0" w:color="auto"/>
                <w:right w:val="none" w:sz="0" w:space="0" w:color="auto"/>
              </w:divBdr>
            </w:div>
            <w:div w:id="627392569">
              <w:marLeft w:val="0"/>
              <w:marRight w:val="0"/>
              <w:marTop w:val="0"/>
              <w:marBottom w:val="0"/>
              <w:divBdr>
                <w:top w:val="none" w:sz="0" w:space="0" w:color="auto"/>
                <w:left w:val="none" w:sz="0" w:space="0" w:color="auto"/>
                <w:bottom w:val="none" w:sz="0" w:space="0" w:color="auto"/>
                <w:right w:val="none" w:sz="0" w:space="0" w:color="auto"/>
              </w:divBdr>
            </w:div>
            <w:div w:id="1911188812">
              <w:marLeft w:val="0"/>
              <w:marRight w:val="0"/>
              <w:marTop w:val="0"/>
              <w:marBottom w:val="0"/>
              <w:divBdr>
                <w:top w:val="none" w:sz="0" w:space="0" w:color="auto"/>
                <w:left w:val="none" w:sz="0" w:space="0" w:color="auto"/>
                <w:bottom w:val="none" w:sz="0" w:space="0" w:color="auto"/>
                <w:right w:val="none" w:sz="0" w:space="0" w:color="auto"/>
              </w:divBdr>
            </w:div>
            <w:div w:id="535461293">
              <w:marLeft w:val="0"/>
              <w:marRight w:val="0"/>
              <w:marTop w:val="0"/>
              <w:marBottom w:val="0"/>
              <w:divBdr>
                <w:top w:val="none" w:sz="0" w:space="0" w:color="auto"/>
                <w:left w:val="none" w:sz="0" w:space="0" w:color="auto"/>
                <w:bottom w:val="none" w:sz="0" w:space="0" w:color="auto"/>
                <w:right w:val="none" w:sz="0" w:space="0" w:color="auto"/>
              </w:divBdr>
            </w:div>
            <w:div w:id="343440074">
              <w:marLeft w:val="0"/>
              <w:marRight w:val="0"/>
              <w:marTop w:val="0"/>
              <w:marBottom w:val="0"/>
              <w:divBdr>
                <w:top w:val="none" w:sz="0" w:space="0" w:color="auto"/>
                <w:left w:val="none" w:sz="0" w:space="0" w:color="auto"/>
                <w:bottom w:val="none" w:sz="0" w:space="0" w:color="auto"/>
                <w:right w:val="none" w:sz="0" w:space="0" w:color="auto"/>
              </w:divBdr>
            </w:div>
            <w:div w:id="1089960782">
              <w:marLeft w:val="0"/>
              <w:marRight w:val="0"/>
              <w:marTop w:val="0"/>
              <w:marBottom w:val="0"/>
              <w:divBdr>
                <w:top w:val="none" w:sz="0" w:space="0" w:color="auto"/>
                <w:left w:val="none" w:sz="0" w:space="0" w:color="auto"/>
                <w:bottom w:val="none" w:sz="0" w:space="0" w:color="auto"/>
                <w:right w:val="none" w:sz="0" w:space="0" w:color="auto"/>
              </w:divBdr>
            </w:div>
            <w:div w:id="68385169">
              <w:marLeft w:val="0"/>
              <w:marRight w:val="0"/>
              <w:marTop w:val="0"/>
              <w:marBottom w:val="0"/>
              <w:divBdr>
                <w:top w:val="none" w:sz="0" w:space="0" w:color="auto"/>
                <w:left w:val="none" w:sz="0" w:space="0" w:color="auto"/>
                <w:bottom w:val="none" w:sz="0" w:space="0" w:color="auto"/>
                <w:right w:val="none" w:sz="0" w:space="0" w:color="auto"/>
              </w:divBdr>
            </w:div>
            <w:div w:id="1561017085">
              <w:marLeft w:val="0"/>
              <w:marRight w:val="0"/>
              <w:marTop w:val="0"/>
              <w:marBottom w:val="0"/>
              <w:divBdr>
                <w:top w:val="none" w:sz="0" w:space="0" w:color="auto"/>
                <w:left w:val="none" w:sz="0" w:space="0" w:color="auto"/>
                <w:bottom w:val="none" w:sz="0" w:space="0" w:color="auto"/>
                <w:right w:val="none" w:sz="0" w:space="0" w:color="auto"/>
              </w:divBdr>
            </w:div>
            <w:div w:id="285159550">
              <w:marLeft w:val="0"/>
              <w:marRight w:val="0"/>
              <w:marTop w:val="0"/>
              <w:marBottom w:val="0"/>
              <w:divBdr>
                <w:top w:val="none" w:sz="0" w:space="0" w:color="auto"/>
                <w:left w:val="none" w:sz="0" w:space="0" w:color="auto"/>
                <w:bottom w:val="none" w:sz="0" w:space="0" w:color="auto"/>
                <w:right w:val="none" w:sz="0" w:space="0" w:color="auto"/>
              </w:divBdr>
            </w:div>
            <w:div w:id="1611233140">
              <w:marLeft w:val="0"/>
              <w:marRight w:val="0"/>
              <w:marTop w:val="0"/>
              <w:marBottom w:val="0"/>
              <w:divBdr>
                <w:top w:val="none" w:sz="0" w:space="0" w:color="auto"/>
                <w:left w:val="none" w:sz="0" w:space="0" w:color="auto"/>
                <w:bottom w:val="none" w:sz="0" w:space="0" w:color="auto"/>
                <w:right w:val="none" w:sz="0" w:space="0" w:color="auto"/>
              </w:divBdr>
            </w:div>
            <w:div w:id="1467703867">
              <w:marLeft w:val="0"/>
              <w:marRight w:val="0"/>
              <w:marTop w:val="0"/>
              <w:marBottom w:val="0"/>
              <w:divBdr>
                <w:top w:val="none" w:sz="0" w:space="0" w:color="auto"/>
                <w:left w:val="none" w:sz="0" w:space="0" w:color="auto"/>
                <w:bottom w:val="none" w:sz="0" w:space="0" w:color="auto"/>
                <w:right w:val="none" w:sz="0" w:space="0" w:color="auto"/>
              </w:divBdr>
            </w:div>
            <w:div w:id="369839113">
              <w:marLeft w:val="0"/>
              <w:marRight w:val="0"/>
              <w:marTop w:val="0"/>
              <w:marBottom w:val="0"/>
              <w:divBdr>
                <w:top w:val="none" w:sz="0" w:space="0" w:color="auto"/>
                <w:left w:val="none" w:sz="0" w:space="0" w:color="auto"/>
                <w:bottom w:val="none" w:sz="0" w:space="0" w:color="auto"/>
                <w:right w:val="none" w:sz="0" w:space="0" w:color="auto"/>
              </w:divBdr>
            </w:div>
            <w:div w:id="44065809">
              <w:marLeft w:val="0"/>
              <w:marRight w:val="0"/>
              <w:marTop w:val="0"/>
              <w:marBottom w:val="0"/>
              <w:divBdr>
                <w:top w:val="none" w:sz="0" w:space="0" w:color="auto"/>
                <w:left w:val="none" w:sz="0" w:space="0" w:color="auto"/>
                <w:bottom w:val="none" w:sz="0" w:space="0" w:color="auto"/>
                <w:right w:val="none" w:sz="0" w:space="0" w:color="auto"/>
              </w:divBdr>
            </w:div>
            <w:div w:id="1994985758">
              <w:marLeft w:val="0"/>
              <w:marRight w:val="0"/>
              <w:marTop w:val="0"/>
              <w:marBottom w:val="0"/>
              <w:divBdr>
                <w:top w:val="none" w:sz="0" w:space="0" w:color="auto"/>
                <w:left w:val="none" w:sz="0" w:space="0" w:color="auto"/>
                <w:bottom w:val="none" w:sz="0" w:space="0" w:color="auto"/>
                <w:right w:val="none" w:sz="0" w:space="0" w:color="auto"/>
              </w:divBdr>
            </w:div>
            <w:div w:id="874347642">
              <w:marLeft w:val="0"/>
              <w:marRight w:val="0"/>
              <w:marTop w:val="0"/>
              <w:marBottom w:val="0"/>
              <w:divBdr>
                <w:top w:val="none" w:sz="0" w:space="0" w:color="auto"/>
                <w:left w:val="none" w:sz="0" w:space="0" w:color="auto"/>
                <w:bottom w:val="none" w:sz="0" w:space="0" w:color="auto"/>
                <w:right w:val="none" w:sz="0" w:space="0" w:color="auto"/>
              </w:divBdr>
            </w:div>
            <w:div w:id="1998798471">
              <w:marLeft w:val="0"/>
              <w:marRight w:val="0"/>
              <w:marTop w:val="0"/>
              <w:marBottom w:val="0"/>
              <w:divBdr>
                <w:top w:val="none" w:sz="0" w:space="0" w:color="auto"/>
                <w:left w:val="none" w:sz="0" w:space="0" w:color="auto"/>
                <w:bottom w:val="none" w:sz="0" w:space="0" w:color="auto"/>
                <w:right w:val="none" w:sz="0" w:space="0" w:color="auto"/>
              </w:divBdr>
            </w:div>
            <w:div w:id="1355574609">
              <w:marLeft w:val="0"/>
              <w:marRight w:val="0"/>
              <w:marTop w:val="0"/>
              <w:marBottom w:val="0"/>
              <w:divBdr>
                <w:top w:val="none" w:sz="0" w:space="0" w:color="auto"/>
                <w:left w:val="none" w:sz="0" w:space="0" w:color="auto"/>
                <w:bottom w:val="none" w:sz="0" w:space="0" w:color="auto"/>
                <w:right w:val="none" w:sz="0" w:space="0" w:color="auto"/>
              </w:divBdr>
            </w:div>
            <w:div w:id="1644383318">
              <w:marLeft w:val="0"/>
              <w:marRight w:val="0"/>
              <w:marTop w:val="0"/>
              <w:marBottom w:val="0"/>
              <w:divBdr>
                <w:top w:val="none" w:sz="0" w:space="0" w:color="auto"/>
                <w:left w:val="none" w:sz="0" w:space="0" w:color="auto"/>
                <w:bottom w:val="none" w:sz="0" w:space="0" w:color="auto"/>
                <w:right w:val="none" w:sz="0" w:space="0" w:color="auto"/>
              </w:divBdr>
            </w:div>
            <w:div w:id="42520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5408">
      <w:bodyDiv w:val="1"/>
      <w:marLeft w:val="0"/>
      <w:marRight w:val="0"/>
      <w:marTop w:val="0"/>
      <w:marBottom w:val="0"/>
      <w:divBdr>
        <w:top w:val="none" w:sz="0" w:space="0" w:color="auto"/>
        <w:left w:val="none" w:sz="0" w:space="0" w:color="auto"/>
        <w:bottom w:val="none" w:sz="0" w:space="0" w:color="auto"/>
        <w:right w:val="none" w:sz="0" w:space="0" w:color="auto"/>
      </w:divBdr>
    </w:div>
    <w:div w:id="1322007748">
      <w:bodyDiv w:val="1"/>
      <w:marLeft w:val="0"/>
      <w:marRight w:val="0"/>
      <w:marTop w:val="0"/>
      <w:marBottom w:val="0"/>
      <w:divBdr>
        <w:top w:val="none" w:sz="0" w:space="0" w:color="auto"/>
        <w:left w:val="none" w:sz="0" w:space="0" w:color="auto"/>
        <w:bottom w:val="none" w:sz="0" w:space="0" w:color="auto"/>
        <w:right w:val="none" w:sz="0" w:space="0" w:color="auto"/>
      </w:divBdr>
      <w:divsChild>
        <w:div w:id="1669211981">
          <w:marLeft w:val="0"/>
          <w:marRight w:val="0"/>
          <w:marTop w:val="0"/>
          <w:marBottom w:val="0"/>
          <w:divBdr>
            <w:top w:val="none" w:sz="0" w:space="0" w:color="auto"/>
            <w:left w:val="none" w:sz="0" w:space="0" w:color="auto"/>
            <w:bottom w:val="none" w:sz="0" w:space="0" w:color="auto"/>
            <w:right w:val="none" w:sz="0" w:space="0" w:color="auto"/>
          </w:divBdr>
          <w:divsChild>
            <w:div w:id="39762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41585">
      <w:bodyDiv w:val="1"/>
      <w:marLeft w:val="0"/>
      <w:marRight w:val="0"/>
      <w:marTop w:val="0"/>
      <w:marBottom w:val="0"/>
      <w:divBdr>
        <w:top w:val="none" w:sz="0" w:space="0" w:color="auto"/>
        <w:left w:val="none" w:sz="0" w:space="0" w:color="auto"/>
        <w:bottom w:val="none" w:sz="0" w:space="0" w:color="auto"/>
        <w:right w:val="none" w:sz="0" w:space="0" w:color="auto"/>
      </w:divBdr>
      <w:divsChild>
        <w:div w:id="1328172463">
          <w:marLeft w:val="0"/>
          <w:marRight w:val="0"/>
          <w:marTop w:val="0"/>
          <w:marBottom w:val="0"/>
          <w:divBdr>
            <w:top w:val="none" w:sz="0" w:space="0" w:color="auto"/>
            <w:left w:val="none" w:sz="0" w:space="0" w:color="auto"/>
            <w:bottom w:val="none" w:sz="0" w:space="0" w:color="auto"/>
            <w:right w:val="none" w:sz="0" w:space="0" w:color="auto"/>
          </w:divBdr>
          <w:divsChild>
            <w:div w:id="17408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0521">
      <w:bodyDiv w:val="1"/>
      <w:marLeft w:val="0"/>
      <w:marRight w:val="0"/>
      <w:marTop w:val="0"/>
      <w:marBottom w:val="0"/>
      <w:divBdr>
        <w:top w:val="none" w:sz="0" w:space="0" w:color="auto"/>
        <w:left w:val="none" w:sz="0" w:space="0" w:color="auto"/>
        <w:bottom w:val="none" w:sz="0" w:space="0" w:color="auto"/>
        <w:right w:val="none" w:sz="0" w:space="0" w:color="auto"/>
      </w:divBdr>
    </w:div>
    <w:div w:id="1581675684">
      <w:bodyDiv w:val="1"/>
      <w:marLeft w:val="0"/>
      <w:marRight w:val="0"/>
      <w:marTop w:val="0"/>
      <w:marBottom w:val="0"/>
      <w:divBdr>
        <w:top w:val="none" w:sz="0" w:space="0" w:color="auto"/>
        <w:left w:val="none" w:sz="0" w:space="0" w:color="auto"/>
        <w:bottom w:val="none" w:sz="0" w:space="0" w:color="auto"/>
        <w:right w:val="none" w:sz="0" w:space="0" w:color="auto"/>
      </w:divBdr>
      <w:divsChild>
        <w:div w:id="1728449789">
          <w:marLeft w:val="0"/>
          <w:marRight w:val="0"/>
          <w:marTop w:val="0"/>
          <w:marBottom w:val="0"/>
          <w:divBdr>
            <w:top w:val="none" w:sz="0" w:space="0" w:color="auto"/>
            <w:left w:val="none" w:sz="0" w:space="0" w:color="auto"/>
            <w:bottom w:val="none" w:sz="0" w:space="0" w:color="auto"/>
            <w:right w:val="none" w:sz="0" w:space="0" w:color="auto"/>
          </w:divBdr>
          <w:divsChild>
            <w:div w:id="3652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7453">
      <w:bodyDiv w:val="1"/>
      <w:marLeft w:val="0"/>
      <w:marRight w:val="0"/>
      <w:marTop w:val="0"/>
      <w:marBottom w:val="0"/>
      <w:divBdr>
        <w:top w:val="none" w:sz="0" w:space="0" w:color="auto"/>
        <w:left w:val="none" w:sz="0" w:space="0" w:color="auto"/>
        <w:bottom w:val="none" w:sz="0" w:space="0" w:color="auto"/>
        <w:right w:val="none" w:sz="0" w:space="0" w:color="auto"/>
      </w:divBdr>
      <w:divsChild>
        <w:div w:id="1153371533">
          <w:marLeft w:val="0"/>
          <w:marRight w:val="0"/>
          <w:marTop w:val="0"/>
          <w:marBottom w:val="0"/>
          <w:divBdr>
            <w:top w:val="none" w:sz="0" w:space="0" w:color="auto"/>
            <w:left w:val="none" w:sz="0" w:space="0" w:color="auto"/>
            <w:bottom w:val="none" w:sz="0" w:space="0" w:color="auto"/>
            <w:right w:val="none" w:sz="0" w:space="0" w:color="auto"/>
          </w:divBdr>
          <w:divsChild>
            <w:div w:id="1842348388">
              <w:marLeft w:val="0"/>
              <w:marRight w:val="0"/>
              <w:marTop w:val="0"/>
              <w:marBottom w:val="0"/>
              <w:divBdr>
                <w:top w:val="none" w:sz="0" w:space="0" w:color="auto"/>
                <w:left w:val="none" w:sz="0" w:space="0" w:color="auto"/>
                <w:bottom w:val="none" w:sz="0" w:space="0" w:color="auto"/>
                <w:right w:val="none" w:sz="0" w:space="0" w:color="auto"/>
              </w:divBdr>
            </w:div>
            <w:div w:id="1625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6534">
      <w:bodyDiv w:val="1"/>
      <w:marLeft w:val="0"/>
      <w:marRight w:val="0"/>
      <w:marTop w:val="0"/>
      <w:marBottom w:val="0"/>
      <w:divBdr>
        <w:top w:val="none" w:sz="0" w:space="0" w:color="auto"/>
        <w:left w:val="none" w:sz="0" w:space="0" w:color="auto"/>
        <w:bottom w:val="none" w:sz="0" w:space="0" w:color="auto"/>
        <w:right w:val="none" w:sz="0" w:space="0" w:color="auto"/>
      </w:divBdr>
      <w:divsChild>
        <w:div w:id="873465407">
          <w:marLeft w:val="0"/>
          <w:marRight w:val="0"/>
          <w:marTop w:val="0"/>
          <w:marBottom w:val="0"/>
          <w:divBdr>
            <w:top w:val="none" w:sz="0" w:space="0" w:color="auto"/>
            <w:left w:val="none" w:sz="0" w:space="0" w:color="auto"/>
            <w:bottom w:val="none" w:sz="0" w:space="0" w:color="auto"/>
            <w:right w:val="none" w:sz="0" w:space="0" w:color="auto"/>
          </w:divBdr>
          <w:divsChild>
            <w:div w:id="2145544174">
              <w:marLeft w:val="0"/>
              <w:marRight w:val="0"/>
              <w:marTop w:val="0"/>
              <w:marBottom w:val="0"/>
              <w:divBdr>
                <w:top w:val="none" w:sz="0" w:space="0" w:color="auto"/>
                <w:left w:val="none" w:sz="0" w:space="0" w:color="auto"/>
                <w:bottom w:val="none" w:sz="0" w:space="0" w:color="auto"/>
                <w:right w:val="none" w:sz="0" w:space="0" w:color="auto"/>
              </w:divBdr>
              <w:divsChild>
                <w:div w:id="1923251329">
                  <w:marLeft w:val="0"/>
                  <w:marRight w:val="0"/>
                  <w:marTop w:val="0"/>
                  <w:marBottom w:val="0"/>
                  <w:divBdr>
                    <w:top w:val="none" w:sz="0" w:space="0" w:color="auto"/>
                    <w:left w:val="none" w:sz="0" w:space="0" w:color="auto"/>
                    <w:bottom w:val="none" w:sz="0" w:space="0" w:color="auto"/>
                    <w:right w:val="none" w:sz="0" w:space="0" w:color="auto"/>
                  </w:divBdr>
                  <w:divsChild>
                    <w:div w:id="1173374500">
                      <w:marLeft w:val="0"/>
                      <w:marRight w:val="0"/>
                      <w:marTop w:val="0"/>
                      <w:marBottom w:val="0"/>
                      <w:divBdr>
                        <w:top w:val="single" w:sz="6" w:space="0" w:color="auto"/>
                        <w:left w:val="single" w:sz="6" w:space="0" w:color="auto"/>
                        <w:bottom w:val="single" w:sz="6" w:space="0" w:color="auto"/>
                        <w:right w:val="single" w:sz="6" w:space="0" w:color="auto"/>
                      </w:divBdr>
                      <w:divsChild>
                        <w:div w:id="212495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381638">
      <w:bodyDiv w:val="1"/>
      <w:marLeft w:val="0"/>
      <w:marRight w:val="0"/>
      <w:marTop w:val="0"/>
      <w:marBottom w:val="0"/>
      <w:divBdr>
        <w:top w:val="none" w:sz="0" w:space="0" w:color="auto"/>
        <w:left w:val="none" w:sz="0" w:space="0" w:color="auto"/>
        <w:bottom w:val="none" w:sz="0" w:space="0" w:color="auto"/>
        <w:right w:val="none" w:sz="0" w:space="0" w:color="auto"/>
      </w:divBdr>
      <w:divsChild>
        <w:div w:id="1445810245">
          <w:marLeft w:val="0"/>
          <w:marRight w:val="0"/>
          <w:marTop w:val="0"/>
          <w:marBottom w:val="0"/>
          <w:divBdr>
            <w:top w:val="none" w:sz="0" w:space="0" w:color="auto"/>
            <w:left w:val="none" w:sz="0" w:space="0" w:color="auto"/>
            <w:bottom w:val="none" w:sz="0" w:space="0" w:color="auto"/>
            <w:right w:val="none" w:sz="0" w:space="0" w:color="auto"/>
          </w:divBdr>
          <w:divsChild>
            <w:div w:id="14802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loa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44454-7C07-4C74-8E04-9194C583F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261</TotalTime>
  <Pages>39</Pages>
  <Words>4174</Words>
  <Characters>23797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Phương</dc:creator>
  <cp:keywords/>
  <dc:description/>
  <cp:lastModifiedBy>Đăng Phương</cp:lastModifiedBy>
  <cp:revision>479</cp:revision>
  <dcterms:created xsi:type="dcterms:W3CDTF">2023-10-16T15:02:00Z</dcterms:created>
  <dcterms:modified xsi:type="dcterms:W3CDTF">2023-10-17T01:53:00Z</dcterms:modified>
</cp:coreProperties>
</file>